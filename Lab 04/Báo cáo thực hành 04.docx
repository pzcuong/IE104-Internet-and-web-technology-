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CBF82" w14:textId="376C2FDD" w:rsidR="009F5E2B" w:rsidRPr="00A614F4" w:rsidRDefault="00E13D63" w:rsidP="00E13D63">
      <w:pPr>
        <w:pStyle w:val="Heading1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A614F4">
        <w:rPr>
          <w:rFonts w:asciiTheme="minorHAnsi" w:hAnsiTheme="minorHAnsi" w:cstheme="minorHAnsi"/>
          <w:b/>
          <w:bCs/>
          <w:sz w:val="36"/>
          <w:szCs w:val="36"/>
        </w:rPr>
        <w:t>Báo cáo thực hành 04</w:t>
      </w:r>
    </w:p>
    <w:p w14:paraId="4C751311" w14:textId="2A36319C" w:rsidR="00E13D63" w:rsidRPr="00A614F4" w:rsidRDefault="00E13D63" w:rsidP="00E13D63">
      <w:pPr>
        <w:rPr>
          <w:b/>
          <w:bCs/>
          <w:szCs w:val="26"/>
        </w:rPr>
      </w:pPr>
      <w:r w:rsidRPr="00A614F4">
        <w:rPr>
          <w:b/>
          <w:bCs/>
          <w:szCs w:val="26"/>
        </w:rPr>
        <w:t>Nội dung thực hiện:</w:t>
      </w:r>
    </w:p>
    <w:p w14:paraId="24AAD0B1" w14:textId="52C5C4BC" w:rsidR="00E13D63" w:rsidRPr="00A614F4" w:rsidRDefault="00E13D63" w:rsidP="00E13D63">
      <w:pPr>
        <w:rPr>
          <w:szCs w:val="26"/>
        </w:rPr>
      </w:pPr>
      <w:r w:rsidRPr="00A614F4">
        <w:rPr>
          <w:szCs w:val="26"/>
        </w:rPr>
        <w:t>3.1. Hiển thị các mục trong thanh điều hướng trên cùng một dòng, với khoảng cách bằng</w:t>
      </w:r>
      <w:r w:rsidRPr="00A614F4">
        <w:rPr>
          <w:szCs w:val="26"/>
        </w:rPr>
        <w:t xml:space="preserve"> </w:t>
      </w:r>
      <w:r w:rsidRPr="00A614F4">
        <w:rPr>
          <w:szCs w:val="26"/>
        </w:rPr>
        <w:t>nhau giữa các chỉ mục.</w:t>
      </w:r>
    </w:p>
    <w:p w14:paraId="08193B30" w14:textId="67C9CE60" w:rsidR="00E13D63" w:rsidRPr="00A614F4" w:rsidRDefault="00E13D63" w:rsidP="00A614F4">
      <w:pPr>
        <w:jc w:val="center"/>
        <w:rPr>
          <w:szCs w:val="26"/>
        </w:rPr>
      </w:pPr>
      <w:r w:rsidRPr="00A614F4">
        <w:rPr>
          <w:szCs w:val="26"/>
        </w:rPr>
        <w:drawing>
          <wp:inline distT="0" distB="0" distL="0" distR="0" wp14:anchorId="7E5B85CA" wp14:editId="18289431">
            <wp:extent cx="4070559" cy="1498677"/>
            <wp:effectExtent l="0" t="0" r="635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2A04" w14:textId="6FB2BACA" w:rsidR="00E13D63" w:rsidRPr="00A614F4" w:rsidRDefault="00A614F4" w:rsidP="00A614F4">
      <w:pPr>
        <w:jc w:val="center"/>
        <w:rPr>
          <w:szCs w:val="26"/>
        </w:rPr>
      </w:pPr>
      <w:r w:rsidRPr="00A614F4">
        <w:rPr>
          <w:szCs w:val="26"/>
        </w:rPr>
        <w:drawing>
          <wp:inline distT="0" distB="0" distL="0" distR="0" wp14:anchorId="36B4DB2F" wp14:editId="53F6E88D">
            <wp:extent cx="4057650" cy="647860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5782" cy="64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F76B" w14:textId="4F9FBB66" w:rsidR="00E13D63" w:rsidRPr="00A614F4" w:rsidRDefault="00E13D63" w:rsidP="00E13D63">
      <w:pPr>
        <w:pStyle w:val="ListParagraph"/>
        <w:numPr>
          <w:ilvl w:val="0"/>
          <w:numId w:val="21"/>
        </w:numPr>
        <w:rPr>
          <w:szCs w:val="26"/>
        </w:rPr>
      </w:pPr>
      <w:r w:rsidRPr="00A614F4">
        <w:rPr>
          <w:szCs w:val="26"/>
        </w:rPr>
        <w:t>Sử dụng</w:t>
      </w:r>
      <w:r w:rsidR="00F62AF2" w:rsidRPr="00A614F4">
        <w:rPr>
          <w:szCs w:val="26"/>
        </w:rPr>
        <w:t xml:space="preserve"> display:</w:t>
      </w:r>
      <w:r w:rsidRPr="00A614F4">
        <w:rPr>
          <w:szCs w:val="26"/>
        </w:rPr>
        <w:t xml:space="preserve"> flex để các phần tử trong li nằm trên cùng 1 dòng trên thanh navbar.</w:t>
      </w:r>
    </w:p>
    <w:p w14:paraId="1744B1F0" w14:textId="3DE52095" w:rsidR="00E13D63" w:rsidRPr="00A614F4" w:rsidRDefault="00E13D63" w:rsidP="00E13D63">
      <w:pPr>
        <w:pStyle w:val="ListParagraph"/>
        <w:numPr>
          <w:ilvl w:val="0"/>
          <w:numId w:val="21"/>
        </w:numPr>
        <w:rPr>
          <w:szCs w:val="26"/>
        </w:rPr>
      </w:pPr>
      <w:r w:rsidRPr="00A614F4">
        <w:rPr>
          <w:szCs w:val="26"/>
        </w:rPr>
        <w:t>Sử dụng justify-content: space-between để các phần tử cách nhau 1 khoảng bằng nhau.</w:t>
      </w:r>
    </w:p>
    <w:p w14:paraId="1A1FB685" w14:textId="02F50AE9" w:rsidR="00F62AF2" w:rsidRPr="00A614F4" w:rsidRDefault="00F62AF2" w:rsidP="00E13D63">
      <w:pPr>
        <w:pStyle w:val="ListParagraph"/>
        <w:numPr>
          <w:ilvl w:val="0"/>
          <w:numId w:val="21"/>
        </w:numPr>
        <w:rPr>
          <w:szCs w:val="26"/>
        </w:rPr>
      </w:pPr>
      <w:r w:rsidRPr="00A614F4">
        <w:rPr>
          <w:szCs w:val="26"/>
        </w:rPr>
        <w:t>Sử dụng thuộc tính margin: auto để tạo thêm vùng đệm cho các phần tử.</w:t>
      </w:r>
    </w:p>
    <w:p w14:paraId="360313B3" w14:textId="26A37043" w:rsidR="00E13D63" w:rsidRPr="00A614F4" w:rsidRDefault="00E13D63" w:rsidP="00E13D63">
      <w:pPr>
        <w:rPr>
          <w:b/>
          <w:bCs/>
          <w:szCs w:val="26"/>
        </w:rPr>
      </w:pPr>
      <w:r w:rsidRPr="00A614F4">
        <w:rPr>
          <w:b/>
          <w:bCs/>
          <w:szCs w:val="26"/>
        </w:rPr>
        <w:t>Kết quả thực hiện:</w:t>
      </w:r>
    </w:p>
    <w:p w14:paraId="67168185" w14:textId="1F6AE255" w:rsidR="00E13D63" w:rsidRPr="00A614F4" w:rsidRDefault="00E13D63" w:rsidP="00E13D63">
      <w:pPr>
        <w:rPr>
          <w:szCs w:val="26"/>
        </w:rPr>
      </w:pPr>
      <w:r w:rsidRPr="00A614F4">
        <w:rPr>
          <w:szCs w:val="26"/>
        </w:rPr>
        <w:drawing>
          <wp:inline distT="0" distB="0" distL="0" distR="0" wp14:anchorId="535EA178" wp14:editId="4E7F2613">
            <wp:extent cx="6492240" cy="40259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8FF9" w14:textId="666EE5E5" w:rsidR="00E13D63" w:rsidRPr="00A614F4" w:rsidRDefault="00E13D63" w:rsidP="00E13D63">
      <w:pPr>
        <w:rPr>
          <w:b/>
          <w:bCs/>
          <w:szCs w:val="26"/>
        </w:rPr>
      </w:pPr>
      <w:r w:rsidRPr="00A614F4">
        <w:rPr>
          <w:b/>
          <w:bCs/>
          <w:szCs w:val="26"/>
        </w:rPr>
        <w:t>Nội dung thực hiện:</w:t>
      </w:r>
    </w:p>
    <w:p w14:paraId="70D105FA" w14:textId="0DB033C3" w:rsidR="00E13D63" w:rsidRPr="00A614F4" w:rsidRDefault="00E13D63" w:rsidP="00E13D63">
      <w:pPr>
        <w:rPr>
          <w:szCs w:val="26"/>
        </w:rPr>
      </w:pPr>
      <w:r w:rsidRPr="00A614F4">
        <w:rPr>
          <w:szCs w:val="26"/>
        </w:rPr>
        <w:t>3.2. Thanh điều hướng được cuộn cùng với nội dung nhưng sau đó sẽ bị chặn (stuck) lại ở</w:t>
      </w:r>
      <w:r w:rsidRPr="00A614F4">
        <w:rPr>
          <w:szCs w:val="26"/>
        </w:rPr>
        <w:t xml:space="preserve"> </w:t>
      </w:r>
      <w:r w:rsidRPr="00A614F4">
        <w:rPr>
          <w:szCs w:val="26"/>
        </w:rPr>
        <w:t>đầu khung nhìn (viewport) khi nó chạm tới.</w:t>
      </w:r>
    </w:p>
    <w:p w14:paraId="3617A3E3" w14:textId="3CFB825F" w:rsidR="00F62AF2" w:rsidRPr="00A614F4" w:rsidRDefault="00F62AF2" w:rsidP="00A614F4">
      <w:pPr>
        <w:jc w:val="center"/>
        <w:rPr>
          <w:szCs w:val="26"/>
        </w:rPr>
      </w:pPr>
      <w:r w:rsidRPr="00A614F4">
        <w:rPr>
          <w:szCs w:val="26"/>
        </w:rPr>
        <w:lastRenderedPageBreak/>
        <w:drawing>
          <wp:inline distT="0" distB="0" distL="0" distR="0" wp14:anchorId="3DE87D61" wp14:editId="1B1EC197">
            <wp:extent cx="3905451" cy="1136708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3C6C" w14:textId="1BF6E47E" w:rsidR="00F62AF2" w:rsidRPr="00A614F4" w:rsidRDefault="00F62AF2" w:rsidP="00F62AF2">
      <w:pPr>
        <w:pStyle w:val="ListParagraph"/>
        <w:numPr>
          <w:ilvl w:val="0"/>
          <w:numId w:val="22"/>
        </w:numPr>
        <w:rPr>
          <w:szCs w:val="26"/>
        </w:rPr>
      </w:pPr>
      <w:r w:rsidRPr="00A614F4">
        <w:rPr>
          <w:szCs w:val="26"/>
        </w:rPr>
        <w:t>Sử dụng top: 0 và position: sticky để giữ lại thanh nav khi lướt xuống không bị mất.</w:t>
      </w:r>
    </w:p>
    <w:p w14:paraId="69A86F64" w14:textId="442F5073" w:rsidR="00F62AF2" w:rsidRPr="00A614F4" w:rsidRDefault="00F62AF2" w:rsidP="00F62AF2">
      <w:pPr>
        <w:rPr>
          <w:b/>
          <w:bCs/>
          <w:szCs w:val="26"/>
        </w:rPr>
      </w:pPr>
      <w:r w:rsidRPr="00A614F4">
        <w:rPr>
          <w:b/>
          <w:bCs/>
          <w:szCs w:val="26"/>
        </w:rPr>
        <w:t>Kết quả thực hiện:</w:t>
      </w:r>
    </w:p>
    <w:p w14:paraId="78E53530" w14:textId="77777777" w:rsidR="00F62AF2" w:rsidRPr="00A614F4" w:rsidRDefault="00F62AF2" w:rsidP="00F62AF2">
      <w:pPr>
        <w:keepNext/>
        <w:rPr>
          <w:szCs w:val="26"/>
        </w:rPr>
      </w:pPr>
      <w:r w:rsidRPr="00A614F4">
        <w:rPr>
          <w:szCs w:val="26"/>
        </w:rPr>
        <w:drawing>
          <wp:inline distT="0" distB="0" distL="0" distR="0" wp14:anchorId="3E9B4840" wp14:editId="34C0F78F">
            <wp:extent cx="6492240" cy="1720850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3593" w14:textId="67FDBCCE" w:rsidR="00F62AF2" w:rsidRPr="00A614F4" w:rsidRDefault="00F62AF2" w:rsidP="00F62AF2">
      <w:pPr>
        <w:pStyle w:val="Caption"/>
        <w:jc w:val="center"/>
        <w:rPr>
          <w:szCs w:val="22"/>
        </w:rPr>
      </w:pPr>
      <w:r w:rsidRPr="00A614F4">
        <w:rPr>
          <w:szCs w:val="22"/>
        </w:rPr>
        <w:t xml:space="preserve">Hình </w:t>
      </w:r>
      <w:r w:rsidR="00C2656E" w:rsidRPr="00A614F4">
        <w:rPr>
          <w:szCs w:val="22"/>
        </w:rPr>
        <w:fldChar w:fldCharType="begin"/>
      </w:r>
      <w:r w:rsidR="00C2656E" w:rsidRPr="00A614F4">
        <w:rPr>
          <w:szCs w:val="22"/>
        </w:rPr>
        <w:instrText xml:space="preserve"> SEQ Hình \* ARABIC </w:instrText>
      </w:r>
      <w:r w:rsidR="00C2656E" w:rsidRPr="00A614F4">
        <w:rPr>
          <w:szCs w:val="22"/>
        </w:rPr>
        <w:fldChar w:fldCharType="separate"/>
      </w:r>
      <w:r w:rsidR="00D8585F">
        <w:rPr>
          <w:noProof/>
          <w:szCs w:val="22"/>
        </w:rPr>
        <w:t>1</w:t>
      </w:r>
      <w:r w:rsidR="00C2656E" w:rsidRPr="00A614F4">
        <w:rPr>
          <w:szCs w:val="22"/>
        </w:rPr>
        <w:fldChar w:fldCharType="end"/>
      </w:r>
      <w:r w:rsidRPr="00A614F4">
        <w:rPr>
          <w:szCs w:val="22"/>
        </w:rPr>
        <w:t>. Vị trí thanh nav khi ở đầu trang</w:t>
      </w:r>
    </w:p>
    <w:p w14:paraId="08C47F80" w14:textId="77777777" w:rsidR="00F62AF2" w:rsidRPr="00A614F4" w:rsidRDefault="00F62AF2" w:rsidP="00F62AF2">
      <w:pPr>
        <w:keepNext/>
        <w:rPr>
          <w:szCs w:val="26"/>
        </w:rPr>
      </w:pPr>
      <w:r w:rsidRPr="00A614F4">
        <w:rPr>
          <w:szCs w:val="26"/>
        </w:rPr>
        <w:drawing>
          <wp:inline distT="0" distB="0" distL="0" distR="0" wp14:anchorId="181DA634" wp14:editId="38BB5868">
            <wp:extent cx="6492240" cy="86550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3BE3" w14:textId="32A97891" w:rsidR="00F62AF2" w:rsidRPr="00A614F4" w:rsidRDefault="00F62AF2" w:rsidP="00F62AF2">
      <w:pPr>
        <w:pStyle w:val="Caption"/>
        <w:jc w:val="center"/>
        <w:rPr>
          <w:szCs w:val="22"/>
        </w:rPr>
      </w:pPr>
      <w:r w:rsidRPr="00A614F4">
        <w:rPr>
          <w:szCs w:val="22"/>
        </w:rPr>
        <w:t xml:space="preserve">Hình </w:t>
      </w:r>
      <w:r w:rsidR="00C2656E" w:rsidRPr="00A614F4">
        <w:rPr>
          <w:szCs w:val="22"/>
        </w:rPr>
        <w:fldChar w:fldCharType="begin"/>
      </w:r>
      <w:r w:rsidR="00C2656E" w:rsidRPr="00A614F4">
        <w:rPr>
          <w:szCs w:val="22"/>
        </w:rPr>
        <w:instrText xml:space="preserve"> SEQ Hình \* ARABIC </w:instrText>
      </w:r>
      <w:r w:rsidR="00C2656E" w:rsidRPr="00A614F4">
        <w:rPr>
          <w:szCs w:val="22"/>
        </w:rPr>
        <w:fldChar w:fldCharType="separate"/>
      </w:r>
      <w:r w:rsidR="00D8585F">
        <w:rPr>
          <w:noProof/>
          <w:szCs w:val="22"/>
        </w:rPr>
        <w:t>2</w:t>
      </w:r>
      <w:r w:rsidR="00C2656E" w:rsidRPr="00A614F4">
        <w:rPr>
          <w:szCs w:val="22"/>
        </w:rPr>
        <w:fldChar w:fldCharType="end"/>
      </w:r>
      <w:r w:rsidRPr="00A614F4">
        <w:rPr>
          <w:szCs w:val="22"/>
        </w:rPr>
        <w:t>. Vị trí thanh nav khi lướt xuống</w:t>
      </w:r>
    </w:p>
    <w:p w14:paraId="22BA5632" w14:textId="7F9794D1" w:rsidR="00F62AF2" w:rsidRPr="00A614F4" w:rsidRDefault="00F62AF2" w:rsidP="00F62AF2">
      <w:pPr>
        <w:rPr>
          <w:b/>
          <w:bCs/>
          <w:szCs w:val="26"/>
        </w:rPr>
      </w:pPr>
      <w:r w:rsidRPr="00A614F4">
        <w:rPr>
          <w:b/>
          <w:bCs/>
          <w:szCs w:val="26"/>
        </w:rPr>
        <w:t>Nội dung thực hiện:</w:t>
      </w:r>
    </w:p>
    <w:p w14:paraId="1DDF3C56" w14:textId="753513E1" w:rsidR="00E13D63" w:rsidRPr="00A614F4" w:rsidRDefault="00E13D63" w:rsidP="00E13D63">
      <w:pPr>
        <w:rPr>
          <w:szCs w:val="26"/>
        </w:rPr>
      </w:pPr>
      <w:r w:rsidRPr="00A614F4">
        <w:rPr>
          <w:szCs w:val="26"/>
        </w:rPr>
        <w:t>3.3. Hình ảnh trong phần &lt;article&gt; được bao quanh bởi chữ.</w:t>
      </w:r>
    </w:p>
    <w:p w14:paraId="1048859E" w14:textId="7FD49770" w:rsidR="00F62AF2" w:rsidRPr="00A614F4" w:rsidRDefault="00F62AF2" w:rsidP="00A614F4">
      <w:pPr>
        <w:jc w:val="center"/>
        <w:rPr>
          <w:szCs w:val="26"/>
        </w:rPr>
      </w:pPr>
      <w:r w:rsidRPr="00A614F4">
        <w:rPr>
          <w:szCs w:val="26"/>
        </w:rPr>
        <w:drawing>
          <wp:inline distT="0" distB="0" distL="0" distR="0" wp14:anchorId="09A70E7E" wp14:editId="68E3A241">
            <wp:extent cx="4248368" cy="990651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9F3F" w14:textId="5E637450" w:rsidR="00F62AF2" w:rsidRPr="00A614F4" w:rsidRDefault="00F62AF2" w:rsidP="00F62AF2">
      <w:pPr>
        <w:pStyle w:val="ListParagraph"/>
        <w:numPr>
          <w:ilvl w:val="0"/>
          <w:numId w:val="23"/>
        </w:numPr>
        <w:rPr>
          <w:szCs w:val="26"/>
        </w:rPr>
      </w:pPr>
      <w:r w:rsidRPr="00A614F4">
        <w:rPr>
          <w:szCs w:val="26"/>
        </w:rPr>
        <w:t>Sử dụng float: left để vị trí hình nằm phía bên trái nội dung.</w:t>
      </w:r>
    </w:p>
    <w:p w14:paraId="28720671" w14:textId="73F25391" w:rsidR="00F62AF2" w:rsidRPr="00A614F4" w:rsidRDefault="00F62AF2" w:rsidP="00F62AF2">
      <w:pPr>
        <w:pStyle w:val="ListParagraph"/>
        <w:numPr>
          <w:ilvl w:val="0"/>
          <w:numId w:val="23"/>
        </w:numPr>
        <w:rPr>
          <w:szCs w:val="26"/>
        </w:rPr>
      </w:pPr>
      <w:r w:rsidRPr="00A614F4">
        <w:rPr>
          <w:szCs w:val="26"/>
        </w:rPr>
        <w:t>Sử dụng margin để tạo thêm vùng đệm giữa nội dung và hình.</w:t>
      </w:r>
    </w:p>
    <w:p w14:paraId="327CD032" w14:textId="33BEC185" w:rsidR="00F62AF2" w:rsidRPr="00A614F4" w:rsidRDefault="00F62AF2" w:rsidP="00F62AF2">
      <w:pPr>
        <w:rPr>
          <w:b/>
          <w:bCs/>
          <w:szCs w:val="26"/>
        </w:rPr>
      </w:pPr>
      <w:r w:rsidRPr="00A614F4">
        <w:rPr>
          <w:b/>
          <w:bCs/>
          <w:szCs w:val="26"/>
        </w:rPr>
        <w:lastRenderedPageBreak/>
        <w:t>Kết quả thực hiện:</w:t>
      </w:r>
    </w:p>
    <w:p w14:paraId="3812CB02" w14:textId="3569793E" w:rsidR="00F62AF2" w:rsidRPr="00A614F4" w:rsidRDefault="00C2656E" w:rsidP="00F62AF2">
      <w:pPr>
        <w:rPr>
          <w:szCs w:val="26"/>
        </w:rPr>
      </w:pPr>
      <w:r w:rsidRPr="00A614F4">
        <w:rPr>
          <w:szCs w:val="26"/>
        </w:rPr>
        <w:drawing>
          <wp:inline distT="0" distB="0" distL="0" distR="0" wp14:anchorId="401B3657" wp14:editId="19B7A609">
            <wp:extent cx="6492240" cy="253619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0E6D" w14:textId="352E83E1" w:rsidR="00C2656E" w:rsidRPr="00A614F4" w:rsidRDefault="00C2656E" w:rsidP="00F62AF2">
      <w:pPr>
        <w:rPr>
          <w:b/>
          <w:bCs/>
          <w:szCs w:val="26"/>
        </w:rPr>
      </w:pPr>
      <w:r w:rsidRPr="00A614F4">
        <w:rPr>
          <w:b/>
          <w:bCs/>
          <w:szCs w:val="26"/>
        </w:rPr>
        <w:t>Nội dung thực hiện:</w:t>
      </w:r>
    </w:p>
    <w:p w14:paraId="49E4E083" w14:textId="3801B20B" w:rsidR="00E13D63" w:rsidRPr="00A614F4" w:rsidRDefault="00E13D63" w:rsidP="00E13D63">
      <w:pPr>
        <w:rPr>
          <w:szCs w:val="26"/>
        </w:rPr>
      </w:pPr>
      <w:r w:rsidRPr="00A614F4">
        <w:rPr>
          <w:szCs w:val="26"/>
        </w:rPr>
        <w:t>3.4. Phần tử &lt;article&gt; và &lt;aside&gt; hiển thị theo bố cục 2 cột. Các cột này phải có kích</w:t>
      </w:r>
      <w:r w:rsidR="00C2656E" w:rsidRPr="00A614F4">
        <w:rPr>
          <w:szCs w:val="26"/>
        </w:rPr>
        <w:t xml:space="preserve"> </w:t>
      </w:r>
      <w:r w:rsidRPr="00A614F4">
        <w:rPr>
          <w:szCs w:val="26"/>
        </w:rPr>
        <w:t>thước linh hoạt, khi trình duyệt kéo nhỏ lại thì các cột cũng trở nên hẹp hơn.</w:t>
      </w:r>
    </w:p>
    <w:p w14:paraId="341815E8" w14:textId="6B535EA9" w:rsidR="00C2656E" w:rsidRPr="00A614F4" w:rsidRDefault="00C2656E" w:rsidP="00E13D63">
      <w:pPr>
        <w:rPr>
          <w:szCs w:val="26"/>
        </w:rPr>
      </w:pPr>
      <w:r w:rsidRPr="00A614F4">
        <w:rPr>
          <w:szCs w:val="26"/>
        </w:rPr>
        <w:t>3.5. Phần hình ảnh được hiển thị theo 2 cột lưới với 1pixel khoảng cách giữa các hình.</w:t>
      </w:r>
    </w:p>
    <w:p w14:paraId="39A106EA" w14:textId="2BCDC789" w:rsidR="00C2656E" w:rsidRPr="00A614F4" w:rsidRDefault="00C2656E" w:rsidP="00A614F4">
      <w:pPr>
        <w:jc w:val="center"/>
        <w:rPr>
          <w:szCs w:val="26"/>
        </w:rPr>
      </w:pPr>
      <w:r w:rsidRPr="00A614F4">
        <w:rPr>
          <w:szCs w:val="26"/>
        </w:rPr>
        <w:drawing>
          <wp:inline distT="0" distB="0" distL="0" distR="0" wp14:anchorId="110AF41C" wp14:editId="3C55348D">
            <wp:extent cx="4533900" cy="13335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5"/>
                    <a:srcRect r="2057"/>
                    <a:stretch/>
                  </pic:blipFill>
                  <pic:spPr bwMode="auto">
                    <a:xfrm>
                      <a:off x="0" y="0"/>
                      <a:ext cx="4534135" cy="133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14F4">
        <w:rPr>
          <w:szCs w:val="26"/>
        </w:rPr>
        <w:drawing>
          <wp:inline distT="0" distB="0" distL="0" distR="0" wp14:anchorId="771B3728" wp14:editId="6A1FE055">
            <wp:extent cx="4527783" cy="1524078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A319" w14:textId="200AA5BD" w:rsidR="00C2656E" w:rsidRPr="00A614F4" w:rsidRDefault="00C2656E" w:rsidP="00C2656E">
      <w:pPr>
        <w:pStyle w:val="ListParagraph"/>
        <w:numPr>
          <w:ilvl w:val="0"/>
          <w:numId w:val="24"/>
        </w:numPr>
        <w:rPr>
          <w:szCs w:val="26"/>
        </w:rPr>
      </w:pPr>
      <w:r w:rsidRPr="00A614F4">
        <w:rPr>
          <w:szCs w:val="26"/>
        </w:rPr>
        <w:lastRenderedPageBreak/>
        <w:t>Sử dụng grid để hiển thị hình ảnh thành 2 cột, với cột nội dung chính chiếm 3fr, cột hình ảnh chiếm 1fr.</w:t>
      </w:r>
    </w:p>
    <w:p w14:paraId="53850260" w14:textId="7F3AB174" w:rsidR="00C2656E" w:rsidRPr="00A614F4" w:rsidRDefault="00C2656E" w:rsidP="00C2656E">
      <w:pPr>
        <w:pStyle w:val="ListParagraph"/>
        <w:numPr>
          <w:ilvl w:val="0"/>
          <w:numId w:val="24"/>
        </w:numPr>
        <w:rPr>
          <w:szCs w:val="26"/>
        </w:rPr>
      </w:pPr>
      <w:r w:rsidRPr="00A614F4">
        <w:rPr>
          <w:szCs w:val="26"/>
        </w:rPr>
        <w:t>Trong phần danh sách hình ảnh, tạo thành 2 cột có kích thước bằng nhau (=1fr) và sử dụng grid-gap để tạo khoảng cách 1px giữa các bức ảnh.</w:t>
      </w:r>
    </w:p>
    <w:p w14:paraId="09B6A515" w14:textId="485B725D" w:rsidR="00C2656E" w:rsidRPr="00A614F4" w:rsidRDefault="00C2656E" w:rsidP="00C2656E">
      <w:pPr>
        <w:rPr>
          <w:b/>
          <w:bCs/>
          <w:szCs w:val="26"/>
        </w:rPr>
      </w:pPr>
      <w:r w:rsidRPr="00A614F4">
        <w:rPr>
          <w:b/>
          <w:bCs/>
          <w:szCs w:val="26"/>
        </w:rPr>
        <w:t>Kết quả thực hiện:</w:t>
      </w:r>
    </w:p>
    <w:p w14:paraId="1A620E59" w14:textId="77777777" w:rsidR="00C2656E" w:rsidRPr="00A614F4" w:rsidRDefault="00C2656E" w:rsidP="00C2656E">
      <w:pPr>
        <w:keepNext/>
        <w:jc w:val="center"/>
        <w:rPr>
          <w:szCs w:val="26"/>
        </w:rPr>
      </w:pPr>
      <w:r w:rsidRPr="00A614F4">
        <w:rPr>
          <w:szCs w:val="26"/>
        </w:rPr>
        <w:drawing>
          <wp:inline distT="0" distB="0" distL="0" distR="0" wp14:anchorId="7634B7FC" wp14:editId="1303FA2C">
            <wp:extent cx="4826000" cy="2738524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445" b="7283"/>
                    <a:stretch/>
                  </pic:blipFill>
                  <pic:spPr bwMode="auto">
                    <a:xfrm>
                      <a:off x="0" y="0"/>
                      <a:ext cx="4849464" cy="275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F4202" w14:textId="1C513473" w:rsidR="00C2656E" w:rsidRPr="00A614F4" w:rsidRDefault="00C2656E" w:rsidP="00C2656E">
      <w:pPr>
        <w:pStyle w:val="Caption"/>
        <w:jc w:val="center"/>
        <w:rPr>
          <w:szCs w:val="22"/>
        </w:rPr>
      </w:pPr>
      <w:r w:rsidRPr="00A614F4">
        <w:rPr>
          <w:szCs w:val="22"/>
        </w:rPr>
        <w:t xml:space="preserve">Hình </w:t>
      </w:r>
      <w:r w:rsidRPr="00A614F4">
        <w:rPr>
          <w:szCs w:val="22"/>
        </w:rPr>
        <w:fldChar w:fldCharType="begin"/>
      </w:r>
      <w:r w:rsidRPr="00A614F4">
        <w:rPr>
          <w:szCs w:val="22"/>
        </w:rPr>
        <w:instrText xml:space="preserve"> SEQ Hình \* ARABIC </w:instrText>
      </w:r>
      <w:r w:rsidRPr="00A614F4">
        <w:rPr>
          <w:szCs w:val="22"/>
        </w:rPr>
        <w:fldChar w:fldCharType="separate"/>
      </w:r>
      <w:r w:rsidR="00D8585F">
        <w:rPr>
          <w:noProof/>
          <w:szCs w:val="22"/>
        </w:rPr>
        <w:t>3</w:t>
      </w:r>
      <w:r w:rsidRPr="00A614F4">
        <w:rPr>
          <w:szCs w:val="22"/>
        </w:rPr>
        <w:fldChar w:fldCharType="end"/>
      </w:r>
      <w:r w:rsidRPr="00A614F4">
        <w:rPr>
          <w:szCs w:val="22"/>
        </w:rPr>
        <w:t>. Kích thước cột ở màn hình nhỏ</w:t>
      </w:r>
    </w:p>
    <w:p w14:paraId="7F9B6C70" w14:textId="77777777" w:rsidR="00C2656E" w:rsidRPr="00A614F4" w:rsidRDefault="00C2656E" w:rsidP="00C2656E">
      <w:pPr>
        <w:keepNext/>
        <w:rPr>
          <w:szCs w:val="26"/>
        </w:rPr>
      </w:pPr>
      <w:r w:rsidRPr="00A614F4">
        <w:rPr>
          <w:szCs w:val="26"/>
        </w:rPr>
        <w:drawing>
          <wp:inline distT="0" distB="0" distL="0" distR="0" wp14:anchorId="1AEB3E3B" wp14:editId="4FDDDD09">
            <wp:extent cx="6492240" cy="2018665"/>
            <wp:effectExtent l="0" t="0" r="381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5289" w14:textId="78B9BDDC" w:rsidR="00C2656E" w:rsidRDefault="00C2656E" w:rsidP="00C2656E">
      <w:pPr>
        <w:pStyle w:val="Caption"/>
        <w:jc w:val="center"/>
        <w:rPr>
          <w:szCs w:val="22"/>
        </w:rPr>
      </w:pPr>
      <w:r w:rsidRPr="00A614F4">
        <w:rPr>
          <w:szCs w:val="22"/>
        </w:rPr>
        <w:t xml:space="preserve">Hình </w:t>
      </w:r>
      <w:r w:rsidRPr="00A614F4">
        <w:rPr>
          <w:szCs w:val="22"/>
        </w:rPr>
        <w:fldChar w:fldCharType="begin"/>
      </w:r>
      <w:r w:rsidRPr="00A614F4">
        <w:rPr>
          <w:szCs w:val="22"/>
        </w:rPr>
        <w:instrText xml:space="preserve"> SEQ Hình \* ARABIC </w:instrText>
      </w:r>
      <w:r w:rsidRPr="00A614F4">
        <w:rPr>
          <w:szCs w:val="22"/>
        </w:rPr>
        <w:fldChar w:fldCharType="separate"/>
      </w:r>
      <w:r w:rsidR="00D8585F">
        <w:rPr>
          <w:noProof/>
          <w:szCs w:val="22"/>
        </w:rPr>
        <w:t>4</w:t>
      </w:r>
      <w:r w:rsidRPr="00A614F4">
        <w:rPr>
          <w:szCs w:val="22"/>
        </w:rPr>
        <w:fldChar w:fldCharType="end"/>
      </w:r>
      <w:r w:rsidRPr="00A614F4">
        <w:rPr>
          <w:szCs w:val="22"/>
        </w:rPr>
        <w:t>. Kích thước cột ở màn hình lớn</w:t>
      </w:r>
    </w:p>
    <w:p w14:paraId="3BD27E00" w14:textId="77777777" w:rsidR="00A614F4" w:rsidRDefault="00A614F4" w:rsidP="00A614F4">
      <w:pPr>
        <w:rPr>
          <w:b/>
          <w:bCs/>
        </w:rPr>
      </w:pPr>
    </w:p>
    <w:p w14:paraId="37EB91B1" w14:textId="77777777" w:rsidR="00A614F4" w:rsidRDefault="00A614F4" w:rsidP="00A614F4">
      <w:pPr>
        <w:rPr>
          <w:b/>
          <w:bCs/>
        </w:rPr>
      </w:pPr>
    </w:p>
    <w:p w14:paraId="5176FB58" w14:textId="63410FD6" w:rsidR="00A614F4" w:rsidRDefault="00A614F4" w:rsidP="00A614F4">
      <w:pPr>
        <w:rPr>
          <w:b/>
          <w:bCs/>
        </w:rPr>
      </w:pPr>
      <w:r w:rsidRPr="00A614F4">
        <w:rPr>
          <w:b/>
          <w:bCs/>
        </w:rPr>
        <w:lastRenderedPageBreak/>
        <w:t>Kết quả thực hiện toàn bài:</w:t>
      </w:r>
    </w:p>
    <w:p w14:paraId="52096B18" w14:textId="5E663EB1" w:rsidR="00A614F4" w:rsidRDefault="00A614F4" w:rsidP="00A614F4">
      <w:pPr>
        <w:rPr>
          <w:b/>
          <w:bCs/>
        </w:rPr>
      </w:pPr>
      <w:r w:rsidRPr="00A614F4">
        <w:rPr>
          <w:b/>
          <w:bCs/>
        </w:rPr>
        <w:drawing>
          <wp:inline distT="0" distB="0" distL="0" distR="0" wp14:anchorId="137FFEDF" wp14:editId="432D4DDB">
            <wp:extent cx="6492240" cy="4486275"/>
            <wp:effectExtent l="0" t="0" r="3810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1F29" w14:textId="1E50B60A" w:rsidR="00A614F4" w:rsidRPr="00A614F4" w:rsidRDefault="00A614F4" w:rsidP="00A614F4">
      <w:pPr>
        <w:jc w:val="center"/>
        <w:rPr>
          <w:b/>
          <w:bCs/>
        </w:rPr>
      </w:pPr>
      <w:r>
        <w:rPr>
          <w:b/>
          <w:bCs/>
        </w:rPr>
        <w:t>HẾT.</w:t>
      </w:r>
    </w:p>
    <w:sectPr w:rsidR="00A614F4" w:rsidRPr="00A614F4" w:rsidSect="008411E0">
      <w:footerReference w:type="default" r:id="rId20"/>
      <w:footerReference w:type="first" r:id="rId21"/>
      <w:pgSz w:w="12240" w:h="15840"/>
      <w:pgMar w:top="1901" w:right="1008" w:bottom="1440" w:left="1008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12B4B" w14:textId="77777777" w:rsidR="0063323F" w:rsidRDefault="0063323F">
      <w:pPr>
        <w:spacing w:before="0" w:after="0" w:line="240" w:lineRule="auto"/>
      </w:pPr>
      <w:r>
        <w:separator/>
      </w:r>
    </w:p>
    <w:p w14:paraId="3456DC99" w14:textId="77777777" w:rsidR="0063323F" w:rsidRDefault="0063323F"/>
  </w:endnote>
  <w:endnote w:type="continuationSeparator" w:id="0">
    <w:p w14:paraId="24253DD2" w14:textId="77777777" w:rsidR="0063323F" w:rsidRDefault="0063323F">
      <w:pPr>
        <w:spacing w:before="0" w:after="0" w:line="240" w:lineRule="auto"/>
      </w:pPr>
      <w:r>
        <w:continuationSeparator/>
      </w:r>
    </w:p>
    <w:p w14:paraId="43C16C24" w14:textId="77777777" w:rsidR="0063323F" w:rsidRDefault="006332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D3E5A3" w14:textId="43A64446" w:rsidR="00D4304F" w:rsidRDefault="008411E0">
        <w:pPr>
          <w:pStyle w:val="Footer"/>
        </w:pPr>
        <w:r>
          <w:t>IE104.N13.CNCL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  <w:t xml:space="preserve">      </w:t>
        </w:r>
        <w:r w:rsidR="00D651B9">
          <w:fldChar w:fldCharType="begin"/>
        </w:r>
        <w:r w:rsidR="00D651B9">
          <w:instrText xml:space="preserve"> PAGE   \* MERGEFORMAT </w:instrText>
        </w:r>
        <w:r w:rsidR="00D651B9">
          <w:fldChar w:fldCharType="separate"/>
        </w:r>
        <w:r w:rsidR="009F5E2B">
          <w:rPr>
            <w:noProof/>
          </w:rPr>
          <w:t>2</w:t>
        </w:r>
        <w:r w:rsidR="00D651B9">
          <w:rPr>
            <w:noProof/>
          </w:rPr>
          <w:fldChar w:fldCharType="end"/>
        </w:r>
        <w:r>
          <w:rPr>
            <w:noProof/>
          </w:rPr>
          <w:t xml:space="preserve"> | Page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E6AE8" w14:textId="77777777" w:rsidR="00D4304F" w:rsidRDefault="00000000">
    <w:pPr>
      <w:pStyle w:val="Footer"/>
    </w:pPr>
    <w:sdt>
      <w:sdtPr>
        <w:alias w:val="Address | City, St Zip Code:"/>
        <w:tag w:val="Address | City, St Zip Code:"/>
        <w:id w:val="7803617"/>
        <w:placeholder/>
        <w:temporary/>
        <w:showingPlcHdr/>
        <w15:appearance w15:val="hidden"/>
      </w:sdtPr>
      <w:sdtContent>
        <w:r w:rsidR="00EC5313">
          <w:t>Address | City, St Zip Code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B8BBF" w14:textId="77777777" w:rsidR="0063323F" w:rsidRDefault="0063323F">
      <w:pPr>
        <w:spacing w:before="0" w:after="0" w:line="240" w:lineRule="auto"/>
      </w:pPr>
      <w:r>
        <w:separator/>
      </w:r>
    </w:p>
    <w:p w14:paraId="311D0929" w14:textId="77777777" w:rsidR="0063323F" w:rsidRDefault="0063323F"/>
  </w:footnote>
  <w:footnote w:type="continuationSeparator" w:id="0">
    <w:p w14:paraId="7845BFB3" w14:textId="77777777" w:rsidR="0063323F" w:rsidRDefault="0063323F">
      <w:pPr>
        <w:spacing w:before="0" w:after="0" w:line="240" w:lineRule="auto"/>
      </w:pPr>
      <w:r>
        <w:continuationSeparator/>
      </w:r>
    </w:p>
    <w:p w14:paraId="26D8328F" w14:textId="77777777" w:rsidR="0063323F" w:rsidRDefault="0063323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0429F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4B6EB4"/>
    <w:multiLevelType w:val="hybridMultilevel"/>
    <w:tmpl w:val="6B2CFDDE"/>
    <w:lvl w:ilvl="0" w:tplc="A3DCE01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E418F6"/>
    <w:multiLevelType w:val="hybridMultilevel"/>
    <w:tmpl w:val="86863098"/>
    <w:lvl w:ilvl="0" w:tplc="A3DCE01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15584"/>
    <w:multiLevelType w:val="hybridMultilevel"/>
    <w:tmpl w:val="334E8C0A"/>
    <w:lvl w:ilvl="0" w:tplc="A3DCE01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F51574"/>
    <w:multiLevelType w:val="hybridMultilevel"/>
    <w:tmpl w:val="54B63036"/>
    <w:lvl w:ilvl="0" w:tplc="90D0F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4615942">
    <w:abstractNumId w:val="9"/>
  </w:num>
  <w:num w:numId="2" w16cid:durableId="574706471">
    <w:abstractNumId w:val="14"/>
  </w:num>
  <w:num w:numId="3" w16cid:durableId="2031104077">
    <w:abstractNumId w:val="8"/>
  </w:num>
  <w:num w:numId="4" w16cid:durableId="964895387">
    <w:abstractNumId w:val="17"/>
  </w:num>
  <w:num w:numId="5" w16cid:durableId="1658341852">
    <w:abstractNumId w:val="15"/>
  </w:num>
  <w:num w:numId="6" w16cid:durableId="1116367415">
    <w:abstractNumId w:val="18"/>
  </w:num>
  <w:num w:numId="7" w16cid:durableId="751314886">
    <w:abstractNumId w:val="10"/>
  </w:num>
  <w:num w:numId="8" w16cid:durableId="302933745">
    <w:abstractNumId w:val="21"/>
  </w:num>
  <w:num w:numId="9" w16cid:durableId="1220483640">
    <w:abstractNumId w:val="11"/>
  </w:num>
  <w:num w:numId="10" w16cid:durableId="462120946">
    <w:abstractNumId w:val="13"/>
  </w:num>
  <w:num w:numId="11" w16cid:durableId="1122845045">
    <w:abstractNumId w:val="12"/>
  </w:num>
  <w:num w:numId="12" w16cid:durableId="904536918">
    <w:abstractNumId w:val="7"/>
  </w:num>
  <w:num w:numId="13" w16cid:durableId="1542284674">
    <w:abstractNumId w:val="6"/>
  </w:num>
  <w:num w:numId="14" w16cid:durableId="1802141515">
    <w:abstractNumId w:val="5"/>
  </w:num>
  <w:num w:numId="15" w16cid:durableId="1946615830">
    <w:abstractNumId w:val="4"/>
  </w:num>
  <w:num w:numId="16" w16cid:durableId="464659899">
    <w:abstractNumId w:val="3"/>
  </w:num>
  <w:num w:numId="17" w16cid:durableId="1274630748">
    <w:abstractNumId w:val="2"/>
  </w:num>
  <w:num w:numId="18" w16cid:durableId="817067603">
    <w:abstractNumId w:val="1"/>
  </w:num>
  <w:num w:numId="19" w16cid:durableId="2123718530">
    <w:abstractNumId w:val="0"/>
  </w:num>
  <w:num w:numId="20" w16cid:durableId="326639185">
    <w:abstractNumId w:val="21"/>
  </w:num>
  <w:num w:numId="21" w16cid:durableId="1597245752">
    <w:abstractNumId w:val="20"/>
  </w:num>
  <w:num w:numId="22" w16cid:durableId="761871870">
    <w:abstractNumId w:val="22"/>
  </w:num>
  <w:num w:numId="23" w16cid:durableId="1346175684">
    <w:abstractNumId w:val="19"/>
  </w:num>
  <w:num w:numId="24" w16cid:durableId="10461010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D63"/>
    <w:rsid w:val="0000795A"/>
    <w:rsid w:val="00227DF5"/>
    <w:rsid w:val="002D22E0"/>
    <w:rsid w:val="003008EC"/>
    <w:rsid w:val="003112E5"/>
    <w:rsid w:val="0063323F"/>
    <w:rsid w:val="0075279C"/>
    <w:rsid w:val="008411E0"/>
    <w:rsid w:val="009F5E2B"/>
    <w:rsid w:val="00A614F4"/>
    <w:rsid w:val="00B71C13"/>
    <w:rsid w:val="00C2656E"/>
    <w:rsid w:val="00C52FC2"/>
    <w:rsid w:val="00D4304F"/>
    <w:rsid w:val="00D651B9"/>
    <w:rsid w:val="00D8585F"/>
    <w:rsid w:val="00E13D63"/>
    <w:rsid w:val="00E53907"/>
    <w:rsid w:val="00EC0F68"/>
    <w:rsid w:val="00EC5313"/>
    <w:rsid w:val="00F62AF2"/>
    <w:rsid w:val="00FB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2ACACE"/>
  <w15:chartTrackingRefBased/>
  <w15:docId w15:val="{EF1CEDB6-587F-4143-8E96-5CB9A2BA4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D63"/>
    <w:pPr>
      <w:spacing w:before="120" w:after="120"/>
      <w:jc w:val="both"/>
    </w:pPr>
    <w:rPr>
      <w:color w:val="595959" w:themeColor="text1" w:themeTint="A6"/>
      <w:sz w:val="26"/>
    </w:rPr>
  </w:style>
  <w:style w:type="paragraph" w:styleId="Heading1">
    <w:name w:val="heading 1"/>
    <w:basedOn w:val="Normal"/>
    <w:link w:val="Heading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sid w:val="00EC0F68"/>
    <w:rPr>
      <w:color w:val="595959" w:themeColor="text1" w:themeTint="A6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B431B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B431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3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0F68"/>
    <w:pPr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0F68"/>
    <w:rPr>
      <w:color w:val="595959" w:themeColor="text1" w:themeTint="A6"/>
      <w:sz w:val="22"/>
      <w:szCs w:val="16"/>
    </w:rPr>
  </w:style>
  <w:style w:type="paragraph" w:styleId="ListParagraph">
    <w:name w:val="List Paragraph"/>
    <w:basedOn w:val="Normal"/>
    <w:uiPriority w:val="34"/>
    <w:unhideWhenUsed/>
    <w:qFormat/>
    <w:rsid w:val="00E13D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Business%20paper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paper.dotx</Template>
  <TotalTime>38</TotalTime>
  <Pages>5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Phạm Quốc Cường</cp:lastModifiedBy>
  <cp:revision>3</cp:revision>
  <cp:lastPrinted>2022-11-23T07:03:00Z</cp:lastPrinted>
  <dcterms:created xsi:type="dcterms:W3CDTF">2022-11-23T06:28:00Z</dcterms:created>
  <dcterms:modified xsi:type="dcterms:W3CDTF">2022-11-23T07:06:00Z</dcterms:modified>
</cp:coreProperties>
</file>