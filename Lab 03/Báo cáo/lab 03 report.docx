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D1A7B" w14:textId="3C10DF2C" w:rsidR="009F5E2B" w:rsidRDefault="0086780B" w:rsidP="0086780B">
      <w:pPr>
        <w:pStyle w:val="Heading1"/>
        <w:spacing w:before="0"/>
        <w:jc w:val="center"/>
        <w:rPr>
          <w:b/>
          <w:bCs/>
          <w:sz w:val="44"/>
          <w:szCs w:val="21"/>
        </w:rPr>
      </w:pPr>
      <w:r>
        <w:rPr>
          <w:b/>
          <w:bCs/>
          <w:sz w:val="44"/>
          <w:szCs w:val="21"/>
        </w:rPr>
        <w:t xml:space="preserve">báo cáo </w:t>
      </w:r>
      <w:r w:rsidRPr="0086780B">
        <w:rPr>
          <w:b/>
          <w:bCs/>
          <w:sz w:val="44"/>
          <w:szCs w:val="21"/>
        </w:rPr>
        <w:t>Bài thực hành 03</w:t>
      </w:r>
    </w:p>
    <w:p w14:paraId="6E4E617D" w14:textId="404EAD57" w:rsidR="0086780B" w:rsidRPr="0086780B" w:rsidRDefault="0086780B" w:rsidP="0086780B">
      <w:pPr>
        <w:rPr>
          <w:b/>
          <w:bCs/>
        </w:rPr>
      </w:pPr>
      <w:r w:rsidRPr="0086780B">
        <w:rPr>
          <w:b/>
          <w:bCs/>
        </w:rPr>
        <w:t>Nội dung thực hiện:</w:t>
      </w:r>
    </w:p>
    <w:p w14:paraId="5E25CCFD" w14:textId="5BE87E95" w:rsidR="0086780B" w:rsidRPr="0086780B" w:rsidRDefault="007111A6" w:rsidP="0086780B">
      <w:pPr>
        <w:rPr>
          <w:b/>
          <w:bCs/>
        </w:rPr>
      </w:pPr>
      <w:r>
        <w:rPr>
          <w:b/>
          <w:bCs/>
        </w:rPr>
        <w:t xml:space="preserve">3.1. </w:t>
      </w:r>
      <w:r w:rsidR="0086780B" w:rsidRPr="0086780B">
        <w:rPr>
          <w:b/>
          <w:bCs/>
        </w:rPr>
        <w:t>Font – Phông chữ</w:t>
      </w:r>
    </w:p>
    <w:p w14:paraId="6B35E358" w14:textId="77777777" w:rsidR="0086780B" w:rsidRDefault="0086780B" w:rsidP="007111A6">
      <w:pPr>
        <w:jc w:val="both"/>
      </w:pPr>
      <w:r>
        <w:t>- Cần tải xuống một số phông chữ miễn phí để sử dụng trong bài tập này. Vì đây là trang</w:t>
      </w:r>
    </w:p>
    <w:p w14:paraId="0D5F9438" w14:textId="77777777" w:rsidR="0086780B" w:rsidRDefault="0086780B" w:rsidP="007111A6">
      <w:pPr>
        <w:jc w:val="both"/>
      </w:pPr>
      <w:r>
        <w:t>web của một trường đại học nên các phông chữ cần nghiêm túc, trang trọng. Phông chữ</w:t>
      </w:r>
    </w:p>
    <w:p w14:paraId="26C5D587" w14:textId="77777777" w:rsidR="0086780B" w:rsidRDefault="0086780B" w:rsidP="007111A6">
      <w:pPr>
        <w:jc w:val="both"/>
      </w:pPr>
      <w:r>
        <w:t>serif nên dùng cho toàn bộ văn bản, phông chữ sans-serif hoặc slab-serif dùng cho các</w:t>
      </w:r>
    </w:p>
    <w:p w14:paraId="0E9D63D4" w14:textId="77777777" w:rsidR="0086780B" w:rsidRDefault="0086780B" w:rsidP="007111A6">
      <w:pPr>
        <w:jc w:val="both"/>
      </w:pPr>
      <w:r>
        <w:t>tiêu đề là hợp lý.</w:t>
      </w:r>
    </w:p>
    <w:p w14:paraId="470B6FF1" w14:textId="77777777" w:rsidR="0086780B" w:rsidRDefault="0086780B" w:rsidP="007111A6">
      <w:pPr>
        <w:jc w:val="both"/>
      </w:pPr>
      <w:r>
        <w:t>- Sử dụng @font-face để định nghĩa cho các phông chữ này.</w:t>
      </w:r>
    </w:p>
    <w:p w14:paraId="5608E54E" w14:textId="6E5583AF" w:rsidR="0086780B" w:rsidRDefault="0086780B" w:rsidP="007111A6">
      <w:pPr>
        <w:jc w:val="both"/>
      </w:pPr>
      <w:r w:rsidRPr="0086780B">
        <w:drawing>
          <wp:inline distT="0" distB="0" distL="0" distR="0" wp14:anchorId="18C665C5" wp14:editId="2C4379C2">
            <wp:extent cx="5226319" cy="312436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5938" w14:textId="77777777" w:rsidR="0086780B" w:rsidRDefault="0086780B" w:rsidP="007111A6">
      <w:pPr>
        <w:jc w:val="both"/>
      </w:pPr>
      <w:r>
        <w:t>- Áp dụng phông chữ cho phần body để định dạng cho toàn bộ trang, và phông chữ cho</w:t>
      </w:r>
    </w:p>
    <w:p w14:paraId="48979E0C" w14:textId="77777777" w:rsidR="0086780B" w:rsidRDefault="0086780B" w:rsidP="007111A6">
      <w:pPr>
        <w:jc w:val="both"/>
      </w:pPr>
      <w:r>
        <w:t>heading để định dạng cho tiêu đề.</w:t>
      </w:r>
    </w:p>
    <w:p w14:paraId="733EBD69" w14:textId="6360ADC2" w:rsidR="0086780B" w:rsidRDefault="0086780B" w:rsidP="007111A6">
      <w:pPr>
        <w:jc w:val="both"/>
      </w:pPr>
      <w:r w:rsidRPr="0086780B">
        <w:drawing>
          <wp:inline distT="0" distB="0" distL="0" distR="0" wp14:anchorId="31FFC0B9" wp14:editId="3B9B7D0C">
            <wp:extent cx="4483330" cy="166378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DAC0" w14:textId="3E2B42E0" w:rsidR="0086780B" w:rsidRPr="0086780B" w:rsidRDefault="0086780B" w:rsidP="007111A6">
      <w:pPr>
        <w:jc w:val="both"/>
        <w:rPr>
          <w:b/>
          <w:bCs/>
        </w:rPr>
      </w:pPr>
      <w:r w:rsidRPr="0086780B">
        <w:rPr>
          <w:b/>
          <w:bCs/>
        </w:rPr>
        <w:lastRenderedPageBreak/>
        <w:t>Kết quả thực hiện:</w:t>
      </w:r>
    </w:p>
    <w:p w14:paraId="75C25C35" w14:textId="183B54A6" w:rsidR="0086780B" w:rsidRDefault="0086780B" w:rsidP="0086780B">
      <w:r w:rsidRPr="0086780B">
        <w:drawing>
          <wp:inline distT="0" distB="0" distL="0" distR="0" wp14:anchorId="5492A46A" wp14:editId="27A24B9C">
            <wp:extent cx="6492240" cy="1457960"/>
            <wp:effectExtent l="0" t="0" r="381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27E4" w14:textId="1D13DFFC" w:rsidR="0086780B" w:rsidRDefault="0086780B" w:rsidP="0086780B">
      <w:pPr>
        <w:pStyle w:val="ListParagraph"/>
        <w:numPr>
          <w:ilvl w:val="0"/>
          <w:numId w:val="21"/>
        </w:numPr>
      </w:pPr>
      <w:r>
        <w:t xml:space="preserve">Có thẻ h1 là </w:t>
      </w:r>
      <w:r w:rsidRPr="0086780B">
        <w:rPr>
          <w:i/>
          <w:iCs/>
        </w:rPr>
        <w:t>University of Information Technology</w:t>
      </w:r>
      <w:r>
        <w:t xml:space="preserve"> và h2 là </w:t>
      </w:r>
      <w:r w:rsidRPr="0086780B">
        <w:rPr>
          <w:i/>
          <w:iCs/>
        </w:rPr>
        <w:t>Brave new world, Top course choices</w:t>
      </w:r>
      <w:r>
        <w:t xml:space="preserve"> được sử dụng font Josefin-Slab</w:t>
      </w:r>
    </w:p>
    <w:p w14:paraId="0555B879" w14:textId="5F7E5568" w:rsidR="0086780B" w:rsidRDefault="0086780B" w:rsidP="0086780B">
      <w:pPr>
        <w:pStyle w:val="ListParagraph"/>
        <w:numPr>
          <w:ilvl w:val="0"/>
          <w:numId w:val="21"/>
        </w:numPr>
      </w:pPr>
      <w:r>
        <w:t>Toàn bộ nội dung trong file html được sử dụng font Lavato-Light.</w:t>
      </w:r>
    </w:p>
    <w:p w14:paraId="0C9F68AD" w14:textId="35D3FB70" w:rsidR="0086780B" w:rsidRDefault="0086780B" w:rsidP="0086780B"/>
    <w:p w14:paraId="2061CF95" w14:textId="11CCAFD1" w:rsidR="007111A6" w:rsidRDefault="007111A6" w:rsidP="0086780B">
      <w:pPr>
        <w:rPr>
          <w:b/>
          <w:bCs/>
        </w:rPr>
      </w:pPr>
      <w:r w:rsidRPr="007111A6">
        <w:rPr>
          <w:b/>
          <w:bCs/>
        </w:rPr>
        <w:t>Nội dung thực hiện:</w:t>
      </w:r>
    </w:p>
    <w:p w14:paraId="5CD9E251" w14:textId="77777777" w:rsidR="007111A6" w:rsidRPr="007111A6" w:rsidRDefault="007111A6" w:rsidP="007111A6">
      <w:pPr>
        <w:jc w:val="both"/>
        <w:rPr>
          <w:b/>
          <w:bCs/>
        </w:rPr>
      </w:pPr>
      <w:r w:rsidRPr="007111A6">
        <w:rPr>
          <w:b/>
          <w:bCs/>
        </w:rPr>
        <w:t>3.2. Định dạng cho văn bản</w:t>
      </w:r>
    </w:p>
    <w:p w14:paraId="2DCC171E" w14:textId="5DBAF426" w:rsidR="007111A6" w:rsidRDefault="007111A6" w:rsidP="007111A6">
      <w:pPr>
        <w:jc w:val="both"/>
      </w:pPr>
      <w:r w:rsidRPr="007111A6">
        <w:t>- Đặt kích thước phông chữ cho trang là 10px.</w:t>
      </w:r>
    </w:p>
    <w:p w14:paraId="68352E71" w14:textId="5E8BF1E9" w:rsidR="007111A6" w:rsidRPr="007111A6" w:rsidRDefault="007111A6" w:rsidP="007111A6">
      <w:pPr>
        <w:jc w:val="both"/>
      </w:pPr>
      <w:r w:rsidRPr="007111A6">
        <w:drawing>
          <wp:inline distT="0" distB="0" distL="0" distR="0" wp14:anchorId="39CC6A36" wp14:editId="7213690A">
            <wp:extent cx="3981655" cy="9525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9DA3" w14:textId="77777777" w:rsidR="007111A6" w:rsidRPr="007111A6" w:rsidRDefault="007111A6" w:rsidP="007111A6">
      <w:pPr>
        <w:jc w:val="both"/>
      </w:pPr>
      <w:r w:rsidRPr="007111A6">
        <w:t>- Đặt kích thước các tiêu đề và các phần tử khác với giá trị tương đối phù hợp với kích</w:t>
      </w:r>
    </w:p>
    <w:p w14:paraId="4B6F317C" w14:textId="77777777" w:rsidR="007111A6" w:rsidRPr="007111A6" w:rsidRDefault="007111A6" w:rsidP="007111A6">
      <w:pPr>
        <w:jc w:val="both"/>
      </w:pPr>
      <w:r w:rsidRPr="007111A6">
        <w:t>thước phông chữ trang (sensible relative unit).</w:t>
      </w:r>
    </w:p>
    <w:p w14:paraId="03CA2F87" w14:textId="77777777" w:rsidR="007111A6" w:rsidRPr="007111A6" w:rsidRDefault="007111A6" w:rsidP="007111A6">
      <w:pPr>
        <w:jc w:val="both"/>
      </w:pPr>
      <w:r w:rsidRPr="007111A6">
        <w:t>- Đặt line-height cho văn bản trong phần body với kích thước tương đối.</w:t>
      </w:r>
    </w:p>
    <w:p w14:paraId="7E8DFA79" w14:textId="6DB19326" w:rsidR="007111A6" w:rsidRDefault="007111A6" w:rsidP="007111A6">
      <w:pPr>
        <w:jc w:val="both"/>
      </w:pPr>
      <w:r w:rsidRPr="007111A6">
        <w:t>- Canh giữa tiêu đề lớn.</w:t>
      </w:r>
    </w:p>
    <w:p w14:paraId="50671602" w14:textId="56BE93CD" w:rsidR="007111A6" w:rsidRPr="007111A6" w:rsidRDefault="007111A6" w:rsidP="007111A6">
      <w:pPr>
        <w:jc w:val="both"/>
      </w:pPr>
      <w:r w:rsidRPr="007111A6">
        <w:drawing>
          <wp:inline distT="0" distB="0" distL="0" distR="0" wp14:anchorId="6838F3C4" wp14:editId="6BEC8D4D">
            <wp:extent cx="2571882" cy="144787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0D94" w14:textId="6B41FE05" w:rsidR="007111A6" w:rsidRPr="007111A6" w:rsidRDefault="007111A6" w:rsidP="007111A6">
      <w:pPr>
        <w:jc w:val="both"/>
      </w:pPr>
      <w:r w:rsidRPr="007111A6">
        <w:lastRenderedPageBreak/>
        <w:t>- Thêm khoảng cách giữa các chữ trong phần tiêu đề để chúng không quá gần (cảm</w:t>
      </w:r>
      <w:r>
        <w:t xml:space="preserve"> </w:t>
      </w:r>
      <w:r w:rsidRPr="007111A6">
        <w:t>giác</w:t>
      </w:r>
      <w:r>
        <w:t xml:space="preserve"> </w:t>
      </w:r>
      <w:r w:rsidRPr="007111A6">
        <w:t>chật chội).</w:t>
      </w:r>
    </w:p>
    <w:p w14:paraId="06BCB824" w14:textId="77777777" w:rsidR="007111A6" w:rsidRPr="007111A6" w:rsidRDefault="007111A6" w:rsidP="007111A6">
      <w:pPr>
        <w:jc w:val="both"/>
      </w:pPr>
      <w:r w:rsidRPr="007111A6">
        <w:t>- Đặt khoảng cách giữa các từ, và các chữ trong phần body một cách thích hợp.</w:t>
      </w:r>
    </w:p>
    <w:p w14:paraId="7481B2B3" w14:textId="6CF5C0C6" w:rsidR="007111A6" w:rsidRDefault="007111A6" w:rsidP="007111A6">
      <w:pPr>
        <w:jc w:val="both"/>
      </w:pPr>
      <w:r w:rsidRPr="007111A6">
        <w:t>- Đặt đoạn đầu tiên sau mỗi tiêu đề trong phần tử &lt;section&gt; một chút thụt lề, ví dụ như</w:t>
      </w:r>
      <w:r w:rsidRPr="007111A6">
        <w:t xml:space="preserve"> </w:t>
      </w:r>
      <w:r w:rsidRPr="007111A6">
        <w:t>20px.</w:t>
      </w:r>
    </w:p>
    <w:p w14:paraId="2AF16B3C" w14:textId="7144BED0" w:rsidR="007111A6" w:rsidRDefault="007111A6" w:rsidP="007111A6">
      <w:pPr>
        <w:jc w:val="both"/>
      </w:pPr>
      <w:r w:rsidRPr="007111A6">
        <w:drawing>
          <wp:inline distT="0" distB="0" distL="0" distR="0" wp14:anchorId="019FE448" wp14:editId="6E054B56">
            <wp:extent cx="2756042" cy="1866996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B23" w14:textId="77777777" w:rsidR="007111A6" w:rsidRPr="0086780B" w:rsidRDefault="007111A6" w:rsidP="007111A6">
      <w:pPr>
        <w:jc w:val="both"/>
        <w:rPr>
          <w:b/>
          <w:bCs/>
        </w:rPr>
      </w:pPr>
      <w:r w:rsidRPr="0086780B">
        <w:rPr>
          <w:b/>
          <w:bCs/>
        </w:rPr>
        <w:t>Kết quả thực hiện:</w:t>
      </w:r>
    </w:p>
    <w:p w14:paraId="75592A1F" w14:textId="03C0A0FE" w:rsidR="007111A6" w:rsidRDefault="007111A6" w:rsidP="007111A6">
      <w:pPr>
        <w:jc w:val="both"/>
      </w:pPr>
      <w:r w:rsidRPr="007111A6">
        <w:drawing>
          <wp:inline distT="0" distB="0" distL="0" distR="0" wp14:anchorId="74584155" wp14:editId="2AC5DD1E">
            <wp:extent cx="6492240" cy="2576830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E2A1" w14:textId="6F01BC46" w:rsidR="007111A6" w:rsidRDefault="007111A6" w:rsidP="007111A6">
      <w:pPr>
        <w:pStyle w:val="ListParagraph"/>
        <w:numPr>
          <w:ilvl w:val="0"/>
          <w:numId w:val="21"/>
        </w:numPr>
        <w:jc w:val="both"/>
      </w:pPr>
      <w:r>
        <w:t>Tiêu đề h1 được căn giữa</w:t>
      </w:r>
    </w:p>
    <w:p w14:paraId="30A0C79C" w14:textId="00D889B0" w:rsidR="007111A6" w:rsidRDefault="007111A6" w:rsidP="007111A6">
      <w:pPr>
        <w:pStyle w:val="ListParagraph"/>
        <w:numPr>
          <w:ilvl w:val="0"/>
          <w:numId w:val="21"/>
        </w:numPr>
        <w:jc w:val="both"/>
      </w:pPr>
      <w:r>
        <w:t>Phần paragraph ngay phía sau thẻ h2 được thụt đề, cách khoảng 20px.</w:t>
      </w:r>
    </w:p>
    <w:p w14:paraId="0E26D4BF" w14:textId="2D6FA291" w:rsidR="007111A6" w:rsidRDefault="007111A6" w:rsidP="007111A6">
      <w:pPr>
        <w:jc w:val="both"/>
      </w:pPr>
    </w:p>
    <w:p w14:paraId="2EBC6753" w14:textId="0CD49C0B" w:rsidR="007111A6" w:rsidRDefault="007111A6" w:rsidP="007111A6">
      <w:pPr>
        <w:jc w:val="both"/>
      </w:pPr>
    </w:p>
    <w:p w14:paraId="53731103" w14:textId="77777777" w:rsidR="007111A6" w:rsidRDefault="007111A6" w:rsidP="007111A6">
      <w:pPr>
        <w:jc w:val="both"/>
      </w:pPr>
    </w:p>
    <w:p w14:paraId="7CC1544C" w14:textId="04F8A74D" w:rsidR="007111A6" w:rsidRDefault="007111A6" w:rsidP="007111A6">
      <w:pPr>
        <w:jc w:val="both"/>
        <w:rPr>
          <w:b/>
          <w:bCs/>
        </w:rPr>
      </w:pPr>
      <w:r w:rsidRPr="007111A6">
        <w:rPr>
          <w:b/>
          <w:bCs/>
        </w:rPr>
        <w:lastRenderedPageBreak/>
        <w:t>Nội dung thực hiện:</w:t>
      </w:r>
    </w:p>
    <w:p w14:paraId="38A02BD5" w14:textId="77777777" w:rsidR="007111A6" w:rsidRPr="007111A6" w:rsidRDefault="007111A6" w:rsidP="007111A6">
      <w:pPr>
        <w:jc w:val="both"/>
        <w:rPr>
          <w:b/>
          <w:bCs/>
        </w:rPr>
      </w:pPr>
      <w:r w:rsidRPr="007111A6">
        <w:rPr>
          <w:b/>
          <w:bCs/>
        </w:rPr>
        <w:t>3.3. Link - Liên kết</w:t>
      </w:r>
    </w:p>
    <w:p w14:paraId="771A13C4" w14:textId="6AC009F6" w:rsidR="0077232B" w:rsidRPr="007111A6" w:rsidRDefault="007111A6" w:rsidP="007111A6">
      <w:pPr>
        <w:jc w:val="both"/>
      </w:pPr>
      <w:r w:rsidRPr="007111A6">
        <w:t>- Đặt màu sắc cho các trạng thái của liên kết như: link, visited, focus, hover đồng điệu</w:t>
      </w:r>
      <w:r>
        <w:t xml:space="preserve"> </w:t>
      </w:r>
      <w:r w:rsidRPr="007111A6">
        <w:t>với màu sắc của các thanh màu ở đầu và cuối trang.</w:t>
      </w:r>
    </w:p>
    <w:p w14:paraId="360E653E" w14:textId="77777777" w:rsidR="007111A6" w:rsidRPr="007111A6" w:rsidRDefault="007111A6" w:rsidP="007111A6">
      <w:pPr>
        <w:jc w:val="both"/>
      </w:pPr>
      <w:r w:rsidRPr="007111A6">
        <w:t>- Mặc định thì các liên kết sẽ có đường gạch chân, nhưng khi hover hoặc focus thì đường</w:t>
      </w:r>
    </w:p>
    <w:p w14:paraId="614EC600" w14:textId="644B0AF7" w:rsidR="007111A6" w:rsidRDefault="007111A6" w:rsidP="007111A6">
      <w:pPr>
        <w:jc w:val="both"/>
      </w:pPr>
      <w:r w:rsidRPr="007111A6">
        <w:t>gạch chân này sẽ mất.</w:t>
      </w:r>
    </w:p>
    <w:p w14:paraId="2DF09573" w14:textId="01A22FF4" w:rsidR="0077232B" w:rsidRPr="007111A6" w:rsidRDefault="0077232B" w:rsidP="007111A6">
      <w:pPr>
        <w:jc w:val="both"/>
      </w:pPr>
      <w:r w:rsidRPr="0077232B">
        <w:drawing>
          <wp:inline distT="0" distB="0" distL="0" distR="0" wp14:anchorId="46164895" wp14:editId="5FEB44A9">
            <wp:extent cx="2870348" cy="1320868"/>
            <wp:effectExtent l="0" t="0" r="635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DCF9" w14:textId="6A856FCF" w:rsidR="007111A6" w:rsidRDefault="007111A6" w:rsidP="007111A6">
      <w:pPr>
        <w:jc w:val="both"/>
      </w:pPr>
      <w:r w:rsidRPr="007111A6">
        <w:t>- Xóa các mặc định focus outline của tất cả các liên kết trong trang.</w:t>
      </w:r>
    </w:p>
    <w:p w14:paraId="1C1F55EE" w14:textId="5A44EC64" w:rsidR="0077232B" w:rsidRPr="007111A6" w:rsidRDefault="0077232B" w:rsidP="007111A6">
      <w:pPr>
        <w:jc w:val="both"/>
      </w:pPr>
      <w:r w:rsidRPr="0077232B">
        <w:drawing>
          <wp:inline distT="0" distB="0" distL="0" distR="0" wp14:anchorId="212DA5E0" wp14:editId="6F414B47">
            <wp:extent cx="3968954" cy="9334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E7CD" w14:textId="77777777" w:rsidR="007111A6" w:rsidRPr="007111A6" w:rsidRDefault="007111A6" w:rsidP="007111A6">
      <w:pPr>
        <w:jc w:val="both"/>
      </w:pPr>
      <w:r w:rsidRPr="007111A6">
        <w:t>- Tạo cho liên kết trạng thái active một kiểu dáng khác biệt để nó nổi bật, nhưng vẫn phù</w:t>
      </w:r>
    </w:p>
    <w:p w14:paraId="129675BF" w14:textId="358138CB" w:rsidR="007111A6" w:rsidRDefault="007111A6" w:rsidP="007111A6">
      <w:pPr>
        <w:jc w:val="both"/>
      </w:pPr>
      <w:r w:rsidRPr="007111A6">
        <w:t>hợp với thiết kế tổng thể của trang.</w:t>
      </w:r>
    </w:p>
    <w:p w14:paraId="396C81B6" w14:textId="40F98735" w:rsidR="0077232B" w:rsidRPr="007111A6" w:rsidRDefault="0077232B" w:rsidP="007111A6">
      <w:pPr>
        <w:jc w:val="both"/>
      </w:pPr>
      <w:r w:rsidRPr="0077232B">
        <w:drawing>
          <wp:inline distT="0" distB="0" distL="0" distR="0" wp14:anchorId="3FC4D32C" wp14:editId="7CE60D6E">
            <wp:extent cx="3568883" cy="130181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E4CC" w14:textId="77777777" w:rsidR="007111A6" w:rsidRPr="007111A6" w:rsidRDefault="007111A6" w:rsidP="007111A6">
      <w:pPr>
        <w:jc w:val="both"/>
      </w:pPr>
      <w:r w:rsidRPr="007111A6">
        <w:t>- Thêm các biểu tượng external-link bên cạnh ngay sau các liên kết nội dung ra web ngoài</w:t>
      </w:r>
    </w:p>
    <w:p w14:paraId="5236F197" w14:textId="51377408" w:rsidR="007111A6" w:rsidRDefault="007111A6" w:rsidP="007111A6">
      <w:pPr>
        <w:jc w:val="both"/>
      </w:pPr>
      <w:r w:rsidRPr="007111A6">
        <w:t>(dùng hình ảnh kèm theo trong lab).</w:t>
      </w:r>
    </w:p>
    <w:p w14:paraId="576B437A" w14:textId="209E3BFC" w:rsidR="0077232B" w:rsidRDefault="0077232B" w:rsidP="007111A6">
      <w:pPr>
        <w:jc w:val="both"/>
      </w:pPr>
      <w:r w:rsidRPr="0077232B">
        <w:drawing>
          <wp:inline distT="0" distB="0" distL="0" distR="0" wp14:anchorId="5D94FCD9" wp14:editId="37B4FE01">
            <wp:extent cx="5391427" cy="933498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F24F" w14:textId="7774BDAA" w:rsidR="0077232B" w:rsidRPr="0077232B" w:rsidRDefault="0077232B" w:rsidP="007111A6">
      <w:pPr>
        <w:jc w:val="both"/>
        <w:rPr>
          <w:b/>
          <w:bCs/>
        </w:rPr>
      </w:pPr>
      <w:r w:rsidRPr="0077232B">
        <w:rPr>
          <w:b/>
          <w:bCs/>
        </w:rPr>
        <w:lastRenderedPageBreak/>
        <w:t>Kết quả thực hiện:</w:t>
      </w:r>
    </w:p>
    <w:p w14:paraId="549D25CE" w14:textId="53DA1EAE" w:rsidR="0077232B" w:rsidRDefault="0077232B" w:rsidP="007111A6">
      <w:pPr>
        <w:jc w:val="both"/>
      </w:pPr>
      <w:r w:rsidRPr="0077232B">
        <w:drawing>
          <wp:inline distT="0" distB="0" distL="0" distR="0" wp14:anchorId="35A9B6A8" wp14:editId="4AD12672">
            <wp:extent cx="5791498" cy="248932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E508" w14:textId="56750F97" w:rsidR="00CB70B0" w:rsidRDefault="00CB70B0" w:rsidP="00CB70B0">
      <w:pPr>
        <w:pStyle w:val="ListParagraph"/>
        <w:numPr>
          <w:ilvl w:val="0"/>
          <w:numId w:val="21"/>
        </w:numPr>
        <w:jc w:val="both"/>
      </w:pPr>
      <w:r>
        <w:t>Tạo chữ có màu đỏ</w:t>
      </w:r>
    </w:p>
    <w:p w14:paraId="63E4036C" w14:textId="03E7C6C3" w:rsidR="00CB70B0" w:rsidRDefault="00CB70B0" w:rsidP="00CB70B0">
      <w:pPr>
        <w:pStyle w:val="ListParagraph"/>
        <w:numPr>
          <w:ilvl w:val="0"/>
          <w:numId w:val="21"/>
        </w:numPr>
        <w:jc w:val="both"/>
      </w:pPr>
      <w:r>
        <w:t>Với các link dạng http thì chèn thêm icon external-link vào phía sau (chỉ mang mục đích trang trí)</w:t>
      </w:r>
    </w:p>
    <w:p w14:paraId="0E1ECA6E" w14:textId="6DC0DB10" w:rsidR="0077232B" w:rsidRDefault="0077232B" w:rsidP="007111A6">
      <w:pPr>
        <w:jc w:val="both"/>
      </w:pPr>
      <w:r w:rsidRPr="0077232B">
        <w:drawing>
          <wp:inline distT="0" distB="0" distL="0" distR="0" wp14:anchorId="1709646F" wp14:editId="5E5EB03E">
            <wp:extent cx="5893103" cy="238137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BC1C" w14:textId="56E1BBAB" w:rsidR="0077232B" w:rsidRPr="00CB70B0" w:rsidRDefault="00CB70B0" w:rsidP="007111A6">
      <w:pPr>
        <w:pStyle w:val="ListParagraph"/>
        <w:numPr>
          <w:ilvl w:val="0"/>
          <w:numId w:val="21"/>
        </w:numPr>
        <w:jc w:val="both"/>
      </w:pPr>
      <w:r>
        <w:t>Tạo hiệu ứng in đậm, shadow khi đường dẫn ở trạng thái active (khi đang bấm vào)</w:t>
      </w:r>
    </w:p>
    <w:p w14:paraId="1FA442DC" w14:textId="77777777" w:rsidR="0077232B" w:rsidRDefault="0077232B" w:rsidP="007111A6">
      <w:pPr>
        <w:jc w:val="both"/>
        <w:rPr>
          <w:b/>
          <w:bCs/>
        </w:rPr>
      </w:pPr>
    </w:p>
    <w:p w14:paraId="0D862BD4" w14:textId="01A12F67" w:rsidR="0077232B" w:rsidRDefault="0077232B" w:rsidP="007111A6">
      <w:pPr>
        <w:jc w:val="both"/>
        <w:rPr>
          <w:b/>
          <w:bCs/>
        </w:rPr>
      </w:pPr>
      <w:r w:rsidRPr="0077232B">
        <w:rPr>
          <w:b/>
          <w:bCs/>
        </w:rPr>
        <w:t>Nội dung thực hiện:</w:t>
      </w:r>
    </w:p>
    <w:p w14:paraId="18D5AB76" w14:textId="77777777" w:rsidR="0077232B" w:rsidRDefault="0077232B" w:rsidP="0077232B">
      <w:pPr>
        <w:jc w:val="both"/>
      </w:pPr>
      <w:r>
        <w:t>- Đảm bảo khoảng cách của danh sách và các mục danh sách hòa hợp với tổng thể trang</w:t>
      </w:r>
    </w:p>
    <w:p w14:paraId="581F840A" w14:textId="77777777" w:rsidR="0077232B" w:rsidRDefault="0077232B" w:rsidP="0077232B">
      <w:pPr>
        <w:jc w:val="both"/>
      </w:pPr>
      <w:r>
        <w:t>web. Thiết kế khoảng cách độ cao của danh sách giống như khoảng cách của đoạn văn</w:t>
      </w:r>
    </w:p>
    <w:p w14:paraId="4C1959FC" w14:textId="77777777" w:rsidR="0077232B" w:rsidRDefault="0077232B" w:rsidP="0077232B">
      <w:pPr>
        <w:jc w:val="both"/>
      </w:pPr>
      <w:r>
        <w:t>(giữa các dòng trong một danh sách thì giống giữa các dòng trong đoạn văn, giữa danh</w:t>
      </w:r>
    </w:p>
    <w:p w14:paraId="039DF709" w14:textId="77777777" w:rsidR="0077232B" w:rsidRDefault="0077232B" w:rsidP="0077232B">
      <w:pPr>
        <w:jc w:val="both"/>
      </w:pPr>
      <w:r>
        <w:lastRenderedPageBreak/>
        <w:t>sách với danh sách thì khoảng cách giống đoạn văn với đoạn văn).</w:t>
      </w:r>
    </w:p>
    <w:p w14:paraId="6E34D4FB" w14:textId="7BA5AD7D" w:rsidR="0077232B" w:rsidRDefault="0077232B" w:rsidP="0077232B">
      <w:pPr>
        <w:jc w:val="both"/>
      </w:pPr>
      <w:r>
        <w:t>- Đặt mục đầu dòng cho danh sách một cách thích hợp.</w:t>
      </w:r>
    </w:p>
    <w:p w14:paraId="1DFD8943" w14:textId="0F8351FB" w:rsidR="0077232B" w:rsidRDefault="0077232B" w:rsidP="0077232B">
      <w:pPr>
        <w:jc w:val="both"/>
      </w:pPr>
      <w:r w:rsidRPr="0077232B">
        <w:drawing>
          <wp:inline distT="0" distB="0" distL="0" distR="0" wp14:anchorId="44470E36" wp14:editId="74F90009">
            <wp:extent cx="3765744" cy="2013053"/>
            <wp:effectExtent l="0" t="0" r="635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D5A3" w14:textId="4AF22AC4" w:rsidR="0077232B" w:rsidRPr="0077232B" w:rsidRDefault="0077232B" w:rsidP="0077232B">
      <w:pPr>
        <w:jc w:val="both"/>
        <w:rPr>
          <w:b/>
          <w:bCs/>
        </w:rPr>
      </w:pPr>
      <w:r w:rsidRPr="0077232B">
        <w:rPr>
          <w:b/>
          <w:bCs/>
        </w:rPr>
        <w:t>Kết quả thực hiện:</w:t>
      </w:r>
    </w:p>
    <w:p w14:paraId="475F74AC" w14:textId="08CD7CFA" w:rsidR="0077232B" w:rsidRDefault="0077232B" w:rsidP="0077232B">
      <w:pPr>
        <w:jc w:val="both"/>
      </w:pPr>
      <w:r w:rsidRPr="0077232B">
        <w:drawing>
          <wp:inline distT="0" distB="0" distL="0" distR="0" wp14:anchorId="558A0CA3" wp14:editId="2C13A5D4">
            <wp:extent cx="3365673" cy="3721291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36D2" w14:textId="425D6F3C" w:rsidR="0077232B" w:rsidRPr="0077232B" w:rsidRDefault="0077232B" w:rsidP="0077232B">
      <w:pPr>
        <w:jc w:val="both"/>
        <w:rPr>
          <w:b/>
          <w:bCs/>
        </w:rPr>
      </w:pPr>
      <w:r w:rsidRPr="0077232B">
        <w:rPr>
          <w:b/>
          <w:bCs/>
        </w:rPr>
        <w:t>Nội dung thực hiện:</w:t>
      </w:r>
    </w:p>
    <w:p w14:paraId="4D11A8BC" w14:textId="77777777" w:rsidR="0077232B" w:rsidRPr="0077232B" w:rsidRDefault="0077232B" w:rsidP="0077232B">
      <w:pPr>
        <w:jc w:val="both"/>
        <w:rPr>
          <w:b/>
          <w:bCs/>
        </w:rPr>
      </w:pPr>
      <w:r w:rsidRPr="0077232B">
        <w:rPr>
          <w:b/>
          <w:bCs/>
        </w:rPr>
        <w:t>3.5. Thanh điều hướng menu</w:t>
      </w:r>
    </w:p>
    <w:p w14:paraId="15812F6F" w14:textId="7D6467EB" w:rsidR="0077232B" w:rsidRDefault="0077232B" w:rsidP="0077232B">
      <w:pPr>
        <w:jc w:val="both"/>
      </w:pPr>
      <w:r>
        <w:t>- Tạo kiểu cho menu điều hướng để nó phù hợp với nội dung trang.</w:t>
      </w:r>
    </w:p>
    <w:p w14:paraId="0FF3A3C7" w14:textId="5C19E7C2" w:rsidR="0077232B" w:rsidRPr="0077232B" w:rsidRDefault="0077232B" w:rsidP="0077232B">
      <w:pPr>
        <w:jc w:val="both"/>
      </w:pPr>
      <w:r w:rsidRPr="0077232B">
        <w:lastRenderedPageBreak/>
        <w:drawing>
          <wp:inline distT="0" distB="0" distL="0" distR="0" wp14:anchorId="68DCF0DD" wp14:editId="7F1143FE">
            <wp:extent cx="3035456" cy="5296172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AB7A" w14:textId="2CE966CA" w:rsidR="0077232B" w:rsidRDefault="0077232B" w:rsidP="007111A6">
      <w:pPr>
        <w:jc w:val="both"/>
      </w:pPr>
      <w:r w:rsidRPr="0077232B">
        <w:lastRenderedPageBreak/>
        <w:drawing>
          <wp:inline distT="0" distB="0" distL="0" distR="0" wp14:anchorId="0C366701" wp14:editId="1E1A41D9">
            <wp:extent cx="2355971" cy="1994002"/>
            <wp:effectExtent l="0" t="0" r="6350" b="6350"/>
            <wp:docPr id="19" name="Picture 1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PowerPoi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32B">
        <w:drawing>
          <wp:inline distT="0" distB="0" distL="0" distR="0" wp14:anchorId="73179840" wp14:editId="6B38CEDA">
            <wp:extent cx="2451226" cy="56390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5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249E" w14:textId="21085FF9" w:rsidR="00CB70B0" w:rsidRDefault="00CB70B0" w:rsidP="00CB70B0">
      <w:pPr>
        <w:pStyle w:val="ListParagraph"/>
        <w:numPr>
          <w:ilvl w:val="0"/>
          <w:numId w:val="21"/>
        </w:numPr>
        <w:jc w:val="both"/>
      </w:pPr>
      <w:r>
        <w:t>Tạo hiệu ứng tô màu hết khối khi rê chuột vào đối tượng trong thanh nav.</w:t>
      </w:r>
    </w:p>
    <w:p w14:paraId="59569E3C" w14:textId="77777777" w:rsidR="00CB70B0" w:rsidRDefault="00CB70B0" w:rsidP="00CB70B0">
      <w:pPr>
        <w:ind w:left="360"/>
        <w:jc w:val="both"/>
      </w:pPr>
    </w:p>
    <w:p w14:paraId="51F26B44" w14:textId="32A2BA7B" w:rsidR="00CB70B0" w:rsidRDefault="00CB70B0" w:rsidP="00CB70B0">
      <w:pPr>
        <w:ind w:left="360"/>
        <w:jc w:val="both"/>
        <w:rPr>
          <w:b/>
          <w:bCs/>
        </w:rPr>
      </w:pPr>
      <w:r w:rsidRPr="00CB70B0">
        <w:rPr>
          <w:b/>
          <w:bCs/>
        </w:rPr>
        <w:t>Kết quả toàn bộ bài thực hiện:</w:t>
      </w:r>
    </w:p>
    <w:p w14:paraId="27D8DC79" w14:textId="27555C78" w:rsidR="00CB70B0" w:rsidRPr="00CB70B0" w:rsidRDefault="00CB70B0" w:rsidP="00CB70B0">
      <w:pPr>
        <w:ind w:left="360"/>
        <w:jc w:val="both"/>
        <w:rPr>
          <w:b/>
          <w:bCs/>
        </w:rPr>
      </w:pPr>
      <w:r w:rsidRPr="00CB70B0">
        <w:rPr>
          <w:b/>
          <w:bCs/>
        </w:rPr>
        <w:lastRenderedPageBreak/>
        <w:drawing>
          <wp:inline distT="0" distB="0" distL="0" distR="0" wp14:anchorId="10C927F6" wp14:editId="4DB859DC">
            <wp:extent cx="6492240" cy="68465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0B0" w:rsidRPr="00CB70B0">
      <w:footerReference w:type="default" r:id="rId26"/>
      <w:footerReference w:type="first" r:id="rId27"/>
      <w:pgSz w:w="12240" w:h="15840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7A382" w14:textId="77777777" w:rsidR="00C80896" w:rsidRDefault="00C80896">
      <w:pPr>
        <w:spacing w:line="240" w:lineRule="auto"/>
      </w:pPr>
      <w:r>
        <w:separator/>
      </w:r>
    </w:p>
    <w:p w14:paraId="71687968" w14:textId="77777777" w:rsidR="00C80896" w:rsidRDefault="00C80896"/>
  </w:endnote>
  <w:endnote w:type="continuationSeparator" w:id="0">
    <w:p w14:paraId="23851486" w14:textId="77777777" w:rsidR="00C80896" w:rsidRDefault="00C80896">
      <w:pPr>
        <w:spacing w:line="240" w:lineRule="auto"/>
      </w:pPr>
      <w:r>
        <w:continuationSeparator/>
      </w:r>
    </w:p>
    <w:p w14:paraId="43711D50" w14:textId="77777777" w:rsidR="00C80896" w:rsidRDefault="00C808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00961B" w14:textId="77777777" w:rsidR="00D4304F" w:rsidRDefault="00D651B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5E2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39374" w14:textId="77777777" w:rsidR="00D4304F" w:rsidRDefault="00000000">
    <w:pPr>
      <w:pStyle w:val="Footer"/>
    </w:pPr>
    <w:sdt>
      <w:sdtPr>
        <w:alias w:val="Address | City, St Zip Code:"/>
        <w:tag w:val="Address | City, St Zip Code:"/>
        <w:id w:val="7803617"/>
        <w:placeholder/>
        <w:temporary/>
        <w:showingPlcHdr/>
        <w15:appearance w15:val="hidden"/>
      </w:sdtPr>
      <w:sdtContent>
        <w:r w:rsidR="00EC5313">
          <w:t>Address | City, St Zip Code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78D01" w14:textId="77777777" w:rsidR="00C80896" w:rsidRDefault="00C80896">
      <w:pPr>
        <w:spacing w:line="240" w:lineRule="auto"/>
      </w:pPr>
      <w:r>
        <w:separator/>
      </w:r>
    </w:p>
    <w:p w14:paraId="4D19274B" w14:textId="77777777" w:rsidR="00C80896" w:rsidRDefault="00C80896"/>
  </w:footnote>
  <w:footnote w:type="continuationSeparator" w:id="0">
    <w:p w14:paraId="3BECFED6" w14:textId="77777777" w:rsidR="00C80896" w:rsidRDefault="00C80896">
      <w:pPr>
        <w:spacing w:line="240" w:lineRule="auto"/>
      </w:pPr>
      <w:r>
        <w:continuationSeparator/>
      </w:r>
    </w:p>
    <w:p w14:paraId="0DF91928" w14:textId="77777777" w:rsidR="00C80896" w:rsidRDefault="00C8089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0429F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39328E"/>
    <w:multiLevelType w:val="hybridMultilevel"/>
    <w:tmpl w:val="AB74109A"/>
    <w:lvl w:ilvl="0" w:tplc="04ACB25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968064">
    <w:abstractNumId w:val="9"/>
  </w:num>
  <w:num w:numId="2" w16cid:durableId="857238559">
    <w:abstractNumId w:val="14"/>
  </w:num>
  <w:num w:numId="3" w16cid:durableId="960696285">
    <w:abstractNumId w:val="8"/>
  </w:num>
  <w:num w:numId="4" w16cid:durableId="153230869">
    <w:abstractNumId w:val="16"/>
  </w:num>
  <w:num w:numId="5" w16cid:durableId="487287316">
    <w:abstractNumId w:val="15"/>
  </w:num>
  <w:num w:numId="6" w16cid:durableId="1687517605">
    <w:abstractNumId w:val="17"/>
  </w:num>
  <w:num w:numId="7" w16cid:durableId="1792557426">
    <w:abstractNumId w:val="10"/>
  </w:num>
  <w:num w:numId="8" w16cid:durableId="1536305849">
    <w:abstractNumId w:val="19"/>
  </w:num>
  <w:num w:numId="9" w16cid:durableId="2055035848">
    <w:abstractNumId w:val="11"/>
  </w:num>
  <w:num w:numId="10" w16cid:durableId="2069645172">
    <w:abstractNumId w:val="13"/>
  </w:num>
  <w:num w:numId="11" w16cid:durableId="1291327547">
    <w:abstractNumId w:val="12"/>
  </w:num>
  <w:num w:numId="12" w16cid:durableId="1230268455">
    <w:abstractNumId w:val="7"/>
  </w:num>
  <w:num w:numId="13" w16cid:durableId="1590507177">
    <w:abstractNumId w:val="6"/>
  </w:num>
  <w:num w:numId="14" w16cid:durableId="214389220">
    <w:abstractNumId w:val="5"/>
  </w:num>
  <w:num w:numId="15" w16cid:durableId="309600754">
    <w:abstractNumId w:val="4"/>
  </w:num>
  <w:num w:numId="16" w16cid:durableId="1158570663">
    <w:abstractNumId w:val="3"/>
  </w:num>
  <w:num w:numId="17" w16cid:durableId="1808814548">
    <w:abstractNumId w:val="2"/>
  </w:num>
  <w:num w:numId="18" w16cid:durableId="734401546">
    <w:abstractNumId w:val="1"/>
  </w:num>
  <w:num w:numId="19" w16cid:durableId="725228302">
    <w:abstractNumId w:val="0"/>
  </w:num>
  <w:num w:numId="20" w16cid:durableId="668101473">
    <w:abstractNumId w:val="19"/>
  </w:num>
  <w:num w:numId="21" w16cid:durableId="4379177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0B"/>
    <w:rsid w:val="0000795A"/>
    <w:rsid w:val="00227DF5"/>
    <w:rsid w:val="002D22E0"/>
    <w:rsid w:val="003008EC"/>
    <w:rsid w:val="003112E5"/>
    <w:rsid w:val="007111A6"/>
    <w:rsid w:val="0075279C"/>
    <w:rsid w:val="0077232B"/>
    <w:rsid w:val="0086780B"/>
    <w:rsid w:val="009F5E2B"/>
    <w:rsid w:val="00B71C13"/>
    <w:rsid w:val="00C52FC2"/>
    <w:rsid w:val="00C80896"/>
    <w:rsid w:val="00CB70B0"/>
    <w:rsid w:val="00D4304F"/>
    <w:rsid w:val="00D651B9"/>
    <w:rsid w:val="00E53907"/>
    <w:rsid w:val="00EC0F68"/>
    <w:rsid w:val="00EC5313"/>
    <w:rsid w:val="00FB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7714298"/>
  <w15:chartTrackingRefBased/>
  <w15:docId w15:val="{F019FEF1-A617-4E7E-A74E-716D778D9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1A6"/>
    <w:pPr>
      <w:spacing w:before="0" w:after="0"/>
    </w:pPr>
    <w:rPr>
      <w:color w:val="595959" w:themeColor="text1" w:themeTint="A6"/>
      <w:sz w:val="26"/>
    </w:rPr>
  </w:style>
  <w:style w:type="paragraph" w:styleId="Heading1">
    <w:name w:val="heading 1"/>
    <w:basedOn w:val="Normal"/>
    <w:link w:val="Heading1Char"/>
    <w:uiPriority w:val="9"/>
    <w:qFormat/>
    <w:rsid w:val="0086780B"/>
    <w:pPr>
      <w:keepNext/>
      <w:keepLines/>
      <w:spacing w:before="240"/>
      <w:contextualSpacing/>
      <w:outlineLvl w:val="0"/>
    </w:pPr>
    <w:rPr>
      <w:rFonts w:eastAsiaTheme="majorEastAsia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31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C52FC2"/>
    <w:pPr>
      <w:spacing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86780B"/>
    <w:rPr>
      <w:rFonts w:eastAsiaTheme="majorEastAsia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sid w:val="00EC0F68"/>
    <w:rPr>
      <w:color w:val="595959" w:themeColor="text1" w:themeTint="A6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31B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B431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3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431B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FB431B"/>
    <w:pPr>
      <w:spacing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431B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B431B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0F68"/>
    <w:rPr>
      <w:color w:val="595959" w:themeColor="text1" w:themeTint="A6"/>
      <w:sz w:val="22"/>
      <w:szCs w:val="16"/>
    </w:rPr>
  </w:style>
  <w:style w:type="paragraph" w:styleId="ListParagraph">
    <w:name w:val="List Paragraph"/>
    <w:basedOn w:val="Normal"/>
    <w:uiPriority w:val="34"/>
    <w:unhideWhenUsed/>
    <w:qFormat/>
    <w:rsid w:val="00867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Business%20paper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paper.dotx</Template>
  <TotalTime>147</TotalTime>
  <Pages>9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Phạm Quốc Cường</cp:lastModifiedBy>
  <cp:revision>1</cp:revision>
  <cp:lastPrinted>2022-11-02T06:26:00Z</cp:lastPrinted>
  <dcterms:created xsi:type="dcterms:W3CDTF">2022-11-02T04:01:00Z</dcterms:created>
  <dcterms:modified xsi:type="dcterms:W3CDTF">2022-11-02T06:28:00Z</dcterms:modified>
</cp:coreProperties>
</file>