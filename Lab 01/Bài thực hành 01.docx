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0C1B5" w14:textId="748DEB6C" w:rsidR="00C10869" w:rsidRPr="008D7CEA" w:rsidRDefault="00C10869" w:rsidP="002446F2">
      <w:pPr>
        <w:pStyle w:val="Heading1"/>
        <w:spacing w:before="0" w:line="276" w:lineRule="auto"/>
        <w:jc w:val="center"/>
        <w:rPr>
          <w:rFonts w:asciiTheme="minorHAnsi" w:hAnsiTheme="minorHAnsi" w:cstheme="minorHAnsi"/>
          <w:b/>
          <w:bCs/>
          <w:sz w:val="44"/>
          <w:szCs w:val="22"/>
        </w:rPr>
      </w:pPr>
      <w:r w:rsidRPr="008D7CEA">
        <w:rPr>
          <w:rFonts w:asciiTheme="minorHAnsi" w:hAnsiTheme="minorHAnsi" w:cstheme="minorHAnsi"/>
          <w:b/>
          <w:bCs/>
          <w:sz w:val="44"/>
          <w:szCs w:val="22"/>
        </w:rPr>
        <w:t>Bài thực hành 01</w:t>
      </w:r>
      <w:r w:rsidRPr="008D7CEA">
        <w:rPr>
          <w:rFonts w:asciiTheme="minorHAnsi" w:hAnsiTheme="minorHAnsi" w:cstheme="minorHAnsi"/>
          <w:b/>
          <w:bCs/>
          <w:sz w:val="44"/>
          <w:szCs w:val="22"/>
        </w:rPr>
        <w:br/>
        <w:t>HTML cơ bản</w:t>
      </w:r>
    </w:p>
    <w:p w14:paraId="5B07AA8A" w14:textId="5FE83026" w:rsidR="00C10869" w:rsidRPr="008D7CEA" w:rsidRDefault="00FA5E51" w:rsidP="00B26C8E">
      <w:pPr>
        <w:pStyle w:val="Heading3"/>
        <w:numPr>
          <w:ilvl w:val="0"/>
          <w:numId w:val="24"/>
        </w:numPr>
        <w:rPr>
          <w:rFonts w:asciiTheme="minorHAnsi" w:hAnsiTheme="minorHAnsi" w:cstheme="minorHAnsi"/>
          <w:b/>
          <w:bCs/>
          <w:sz w:val="32"/>
          <w:szCs w:val="22"/>
        </w:rPr>
      </w:pPr>
      <w:r w:rsidRPr="008D7CEA">
        <w:rPr>
          <w:rFonts w:asciiTheme="minorHAnsi" w:hAnsiTheme="minorHAnsi" w:cstheme="minorHAnsi"/>
          <w:b/>
          <w:bCs/>
          <w:sz w:val="32"/>
          <w:szCs w:val="22"/>
        </w:rPr>
        <w:t>Đánh dấu một lá thư</w:t>
      </w:r>
    </w:p>
    <w:p w14:paraId="698BFEDD" w14:textId="46111ABF" w:rsidR="002446F2" w:rsidRDefault="002446F2" w:rsidP="002446F2">
      <w:pPr>
        <w:pStyle w:val="ListParagraph"/>
        <w:rPr>
          <w:b/>
          <w:bCs/>
        </w:rPr>
      </w:pPr>
      <w:r w:rsidRPr="002446F2">
        <w:rPr>
          <w:b/>
          <w:bCs/>
          <w:color w:val="0072C6" w:themeColor="accent1"/>
        </w:rPr>
        <w:t xml:space="preserve">Công cụ hỗ trợ: </w:t>
      </w:r>
      <w:r>
        <w:rPr>
          <w:b/>
          <w:bCs/>
        </w:rPr>
        <w:t>Visual Studio Code</w:t>
      </w:r>
    </w:p>
    <w:p w14:paraId="73F975F6" w14:textId="18C1DA80" w:rsidR="002446F2" w:rsidRPr="002446F2" w:rsidRDefault="002446F2" w:rsidP="002446F2">
      <w:pPr>
        <w:pStyle w:val="ListParagraph"/>
        <w:rPr>
          <w:b/>
          <w:bCs/>
          <w:color w:val="0072C6" w:themeColor="accent1"/>
        </w:rPr>
      </w:pPr>
      <w:r w:rsidRPr="002446F2">
        <w:rPr>
          <w:b/>
          <w:bCs/>
          <w:color w:val="0072C6" w:themeColor="accent1"/>
        </w:rPr>
        <w:t>Nội dung thực hiện:</w:t>
      </w:r>
    </w:p>
    <w:p w14:paraId="7E5FDF9E" w14:textId="6A5E4CC0" w:rsidR="00FA5E51" w:rsidRDefault="00FA5E51" w:rsidP="004B4864">
      <w:pPr>
        <w:pStyle w:val="ListParagraph"/>
        <w:numPr>
          <w:ilvl w:val="0"/>
          <w:numId w:val="23"/>
        </w:numPr>
      </w:pPr>
      <w:r>
        <w:t>Sử dụng các loại tài liệu cấu trúc thích hợp như DOCTYPE, và các phần tử &lt;html&gt;, &lt;head&gt;, &lt;body&gt;.</w:t>
      </w:r>
    </w:p>
    <w:p w14:paraId="75E48766" w14:textId="07F8158E" w:rsidR="00E5395C" w:rsidRDefault="00E5395C" w:rsidP="004B4864">
      <w:pPr>
        <w:pStyle w:val="ListParagraph"/>
        <w:numPr>
          <w:ilvl w:val="0"/>
          <w:numId w:val="23"/>
        </w:numPr>
      </w:pPr>
      <w:r>
        <w:t>Bộ ký tự của tài liệu (character set) phải được đặt là “utf-8” bằng cách sử dụng thẻ &lt;meta&gt;.</w:t>
      </w:r>
    </w:p>
    <w:p w14:paraId="5B2B451F" w14:textId="535FAAF9" w:rsidR="00E5395C" w:rsidRDefault="00E5395C" w:rsidP="004B4864">
      <w:pPr>
        <w:pStyle w:val="ListParagraph"/>
        <w:numPr>
          <w:ilvl w:val="0"/>
          <w:numId w:val="23"/>
        </w:numPr>
      </w:pPr>
      <w:r>
        <w:t>Tác giả của bức thư phải đặc trong một thẻ &lt;meta&gt;.</w:t>
      </w:r>
    </w:p>
    <w:p w14:paraId="52F73167" w14:textId="182EE9C0" w:rsidR="00E5395C" w:rsidRDefault="00E5395C" w:rsidP="004B4864">
      <w:pPr>
        <w:pStyle w:val="ListParagraph"/>
        <w:numPr>
          <w:ilvl w:val="0"/>
          <w:numId w:val="23"/>
        </w:numPr>
      </w:pPr>
      <w:r>
        <w:t>CSS được cung cấp phải để trong thẻ thích hợp ở phần này.</w:t>
      </w:r>
    </w:p>
    <w:p w14:paraId="1E82DC7A" w14:textId="5ACA35AD" w:rsidR="00FA5E51" w:rsidRDefault="00FA5E51" w:rsidP="004B4864">
      <w:pPr>
        <w:pStyle w:val="ListParagraph"/>
        <w:numPr>
          <w:ilvl w:val="0"/>
          <w:numId w:val="23"/>
        </w:numPr>
      </w:pPr>
      <w:r>
        <w:t>Đặt 2 địa chỉ trong các phần tử &lt;address&gt;. Mỗi dòng của địa chỉ nên nằm trên một dòng mới, nhưng không nằm trong một đoạn mới.</w:t>
      </w:r>
    </w:p>
    <w:p w14:paraId="7569F60A" w14:textId="1A7A2044" w:rsidR="00FA5E51" w:rsidRDefault="00FA5E51" w:rsidP="004B4864">
      <w:pPr>
        <w:pStyle w:val="ListParagraph"/>
        <w:numPr>
          <w:ilvl w:val="0"/>
          <w:numId w:val="23"/>
        </w:numPr>
      </w:pPr>
      <w:r>
        <w:t>Tên của người gửi (sender) và nhận (receiver) (cả điện thoại Tel và Email) phải được đánh dấu với mức độ quan trọng cao (strong importance).</w:t>
      </w:r>
    </w:p>
    <w:p w14:paraId="120998E4" w14:textId="5A349230" w:rsidR="00FA5E51" w:rsidRDefault="00FA5E51" w:rsidP="004B4864">
      <w:pPr>
        <w:pStyle w:val="ListParagraph"/>
        <w:numPr>
          <w:ilvl w:val="0"/>
          <w:numId w:val="23"/>
        </w:numPr>
      </w:pPr>
      <w:r>
        <w:t>Bốn ngày tháng xuất hiện trong bức thư phải được đánh dấu bằng các phần tử ngày tháng mà máy có thể đọc được.</w:t>
      </w:r>
    </w:p>
    <w:p w14:paraId="4F034003" w14:textId="2DD93233" w:rsidR="00FA5E51" w:rsidRDefault="00FA5E51" w:rsidP="004B4864">
      <w:pPr>
        <w:pStyle w:val="ListParagraph"/>
        <w:numPr>
          <w:ilvl w:val="0"/>
          <w:numId w:val="23"/>
        </w:numPr>
      </w:pPr>
      <w:r>
        <w:t>Địa chỉ và ngày tháng đầu tiên trong thư phải có thuộc tính lớp (class) với giá trị là “sender-column”.</w:t>
      </w:r>
    </w:p>
    <w:p w14:paraId="37C0D3BF" w14:textId="4C7CFBC4" w:rsidR="00FA5E51" w:rsidRDefault="00FA5E51" w:rsidP="00FA5E51">
      <w:pPr>
        <w:pStyle w:val="ListParagraph"/>
      </w:pPr>
      <w:r w:rsidRPr="00FA5E51">
        <w:rPr>
          <w:noProof/>
        </w:rPr>
        <w:drawing>
          <wp:inline distT="0" distB="0" distL="0" distR="0" wp14:anchorId="22387B47" wp14:editId="463E4B4D">
            <wp:extent cx="6046421" cy="27559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8423" cy="27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7D05" w14:textId="050BEB02" w:rsidR="00EE77B8" w:rsidRDefault="00EE77B8" w:rsidP="00FA5E51">
      <w:pPr>
        <w:pStyle w:val="ListParagraph"/>
      </w:pPr>
      <w:r w:rsidRPr="00EE77B8">
        <w:rPr>
          <w:noProof/>
        </w:rPr>
        <w:lastRenderedPageBreak/>
        <w:drawing>
          <wp:inline distT="0" distB="0" distL="0" distR="0" wp14:anchorId="00F5961C" wp14:editId="2B3A5ABC">
            <wp:extent cx="6042025" cy="16984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699" cy="170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589C" w14:textId="6A55B3BC" w:rsidR="00A20A60" w:rsidRDefault="00A20A60" w:rsidP="00A20A60">
      <w:pPr>
        <w:pStyle w:val="ListParagraph"/>
        <w:numPr>
          <w:ilvl w:val="0"/>
          <w:numId w:val="23"/>
        </w:numPr>
      </w:pPr>
      <w:r>
        <w:t>Thông tin người nhận.</w:t>
      </w:r>
    </w:p>
    <w:p w14:paraId="3693BCC4" w14:textId="5BB19115" w:rsidR="00EE77B8" w:rsidRDefault="00EE77B8" w:rsidP="00FA5E51">
      <w:pPr>
        <w:pStyle w:val="ListParagraph"/>
      </w:pPr>
      <w:r w:rsidRPr="00EE77B8">
        <w:rPr>
          <w:noProof/>
        </w:rPr>
        <w:drawing>
          <wp:inline distT="0" distB="0" distL="0" distR="0" wp14:anchorId="4CDBC064" wp14:editId="0CA61CF5">
            <wp:extent cx="5988050" cy="87560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850" cy="8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C7AB" w14:textId="49E7C74F" w:rsidR="00EE77B8" w:rsidRDefault="00EE77B8" w:rsidP="00FA5E51">
      <w:pPr>
        <w:pStyle w:val="ListParagraph"/>
      </w:pPr>
      <w:r w:rsidRPr="00EE77B8">
        <w:rPr>
          <w:noProof/>
        </w:rPr>
        <w:drawing>
          <wp:inline distT="0" distB="0" distL="0" distR="0" wp14:anchorId="5BD5F17F" wp14:editId="763B9DDC">
            <wp:extent cx="5975350" cy="833416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4615" cy="8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71CF" w14:textId="7225E388" w:rsidR="00E5395C" w:rsidRDefault="00E5395C" w:rsidP="004B4864">
      <w:pPr>
        <w:pStyle w:val="ListParagraph"/>
        <w:numPr>
          <w:ilvl w:val="0"/>
          <w:numId w:val="23"/>
        </w:numPr>
      </w:pPr>
      <w:r>
        <w:t>Bức thư phải được đánh dấu với cách tổ chức gồm các tiêu đề và đoạn văn, trừ một</w:t>
      </w:r>
      <w:r w:rsidR="004B4864">
        <w:t xml:space="preserve"> </w:t>
      </w:r>
      <w:r>
        <w:t>dòng tiêu đề cấp cao nhất (dòng “Re:”) và ba tiêu đề cấp 2.</w:t>
      </w:r>
    </w:p>
    <w:p w14:paraId="09D7764F" w14:textId="0DE0EA68" w:rsidR="00E5395C" w:rsidRDefault="00E5395C" w:rsidP="00E5395C">
      <w:pPr>
        <w:pStyle w:val="ListParagraph"/>
        <w:numPr>
          <w:ilvl w:val="0"/>
          <w:numId w:val="22"/>
        </w:numPr>
      </w:pPr>
      <w:r>
        <w:t>Sử dụng các loại đánh dấu phù hợp để đánh dấu “semester start dates, study subjects, và exotic dances”.</w:t>
      </w:r>
    </w:p>
    <w:p w14:paraId="088D4C4F" w14:textId="2C2A306D" w:rsidR="00E5395C" w:rsidRDefault="00E5395C" w:rsidP="00E5395C">
      <w:pPr>
        <w:pStyle w:val="ListParagraph"/>
        <w:numPr>
          <w:ilvl w:val="0"/>
          <w:numId w:val="22"/>
        </w:numPr>
      </w:pPr>
      <w:r>
        <w:t>Đánh dấu năm từ viết tắt (acronyms/abbreviations) trong nội dung chính của bức thư – “PhD”, “HTML”, “CSS”, “BC”, và “Esq” – để cung cấp bản mở rộng giải thích cho từng chữ cái. (PhD – Doctor of Philosophy, BC – Before Christ, Esq – Esquire).</w:t>
      </w:r>
    </w:p>
    <w:p w14:paraId="6990A102" w14:textId="33FC723B" w:rsidR="00E5395C" w:rsidRDefault="00E5395C" w:rsidP="00E5395C">
      <w:pPr>
        <w:pStyle w:val="ListParagraph"/>
        <w:numPr>
          <w:ilvl w:val="0"/>
          <w:numId w:val="22"/>
        </w:numPr>
      </w:pPr>
      <w:r>
        <w:t>Có hai chỗ mà bức thư nên đặt siêu liên kết (hyperlink). Đối với vị trí mà các liên kết trỏ đến, bạn có thể sử dụng https://uit.edu.vn làm URL.</w:t>
      </w:r>
    </w:p>
    <w:p w14:paraId="0B5C0D94" w14:textId="42D07EEE" w:rsidR="00E5395C" w:rsidRDefault="00363A4B" w:rsidP="00FA5E51">
      <w:pPr>
        <w:pStyle w:val="ListParagraph"/>
      </w:pPr>
      <w:r w:rsidRPr="00363A4B">
        <w:lastRenderedPageBreak/>
        <w:drawing>
          <wp:inline distT="0" distB="0" distL="0" distR="0" wp14:anchorId="53A2473A" wp14:editId="190598AC">
            <wp:extent cx="6038850" cy="305545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6376" cy="30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74DB" w14:textId="4D9CB02C" w:rsidR="00E35203" w:rsidRDefault="00E35203" w:rsidP="00FA5E51">
      <w:pPr>
        <w:pStyle w:val="ListParagraph"/>
      </w:pPr>
      <w:r w:rsidRPr="00E35203">
        <w:rPr>
          <w:noProof/>
        </w:rPr>
        <w:drawing>
          <wp:inline distT="0" distB="0" distL="0" distR="0" wp14:anchorId="0F1F6E0A" wp14:editId="51A635AF">
            <wp:extent cx="6023728" cy="3371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287" cy="33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CB5" w14:textId="5DC7A1F3" w:rsidR="00A74823" w:rsidRDefault="00A74823" w:rsidP="00A74823">
      <w:pPr>
        <w:pStyle w:val="ListParagraph"/>
        <w:numPr>
          <w:ilvl w:val="0"/>
          <w:numId w:val="22"/>
        </w:numPr>
      </w:pPr>
      <w:r>
        <w:t>Sáu ký tự phụ/ ký tự trên (sub/superscript) phải được đánh dấu phù hợp theo công thức hóa học, ký hiệu số mũ trong toán học.</w:t>
      </w:r>
    </w:p>
    <w:p w14:paraId="657F2D90" w14:textId="389407DD" w:rsidR="00E5395C" w:rsidRDefault="00F52534" w:rsidP="00FA5E51">
      <w:pPr>
        <w:pStyle w:val="ListParagraph"/>
      </w:pPr>
      <w:r w:rsidRPr="00F52534">
        <w:rPr>
          <w:noProof/>
        </w:rPr>
        <w:lastRenderedPageBreak/>
        <w:drawing>
          <wp:inline distT="0" distB="0" distL="0" distR="0" wp14:anchorId="43D75FE9" wp14:editId="17858CDD">
            <wp:extent cx="6019800" cy="323952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3136" cy="32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6DB2" w14:textId="7010EB55" w:rsidR="00A20A60" w:rsidRDefault="00A20A60" w:rsidP="00FA5E51">
      <w:pPr>
        <w:pStyle w:val="ListParagraph"/>
      </w:pPr>
      <w:r w:rsidRPr="00A20A60">
        <w:rPr>
          <w:noProof/>
        </w:rPr>
        <w:drawing>
          <wp:inline distT="0" distB="0" distL="0" distR="0" wp14:anchorId="54211A35" wp14:editId="69AD4AA1">
            <wp:extent cx="6026150" cy="261993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4059" cy="26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5F9" w14:textId="492C6F80" w:rsidR="004B4864" w:rsidRDefault="004B4864" w:rsidP="00E35203">
      <w:pPr>
        <w:pStyle w:val="ListParagraph"/>
        <w:numPr>
          <w:ilvl w:val="0"/>
          <w:numId w:val="22"/>
        </w:numPr>
        <w:spacing w:after="0"/>
      </w:pPr>
      <w:r>
        <w:t xml:space="preserve">Đánh dấu ít nhất hai từ thích hợp trong văn bản với mức độ quan trọng/nhấn mạnh (strong/emphasis): </w:t>
      </w:r>
      <w:r w:rsidR="005133B1">
        <w:t xml:space="preserve">did / </w:t>
      </w:r>
      <w:r>
        <w:t>very.</w:t>
      </w:r>
    </w:p>
    <w:p w14:paraId="11793ED5" w14:textId="7900ABE2" w:rsidR="00E35203" w:rsidRDefault="00E35203" w:rsidP="00E35203">
      <w:pPr>
        <w:spacing w:after="0"/>
        <w:ind w:left="720"/>
      </w:pPr>
      <w:r w:rsidRPr="00E35203">
        <w:rPr>
          <w:noProof/>
        </w:rPr>
        <w:lastRenderedPageBreak/>
        <w:drawing>
          <wp:inline distT="0" distB="0" distL="0" distR="0" wp14:anchorId="010ECEC0" wp14:editId="72566F81">
            <wp:extent cx="6041476" cy="33971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1607" cy="34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FF67" w14:textId="1A674A9A" w:rsidR="00A20A60" w:rsidRDefault="00A20A60" w:rsidP="00E35203">
      <w:pPr>
        <w:spacing w:after="0"/>
        <w:ind w:left="720"/>
      </w:pPr>
      <w:r w:rsidRPr="00A20A60">
        <w:rPr>
          <w:noProof/>
        </w:rPr>
        <w:drawing>
          <wp:inline distT="0" distB="0" distL="0" distR="0" wp14:anchorId="07A5ACA6" wp14:editId="03BBA22B">
            <wp:extent cx="6014853" cy="34163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7225" cy="34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1429" w14:textId="70666B44" w:rsidR="004B4864" w:rsidRDefault="004B4864" w:rsidP="004B4864">
      <w:pPr>
        <w:pStyle w:val="ListParagraph"/>
      </w:pPr>
      <w:r>
        <w:t xml:space="preserve">- Có hai chỗ mà bức thư nên đặt siêu liên kết (hyperlink). Đối với vị trí mà các liên kết trỏ đến, bạn có thể sử dụng https://uit.edu.vn làm URL. </w:t>
      </w:r>
    </w:p>
    <w:p w14:paraId="080D3AFE" w14:textId="104C9159" w:rsidR="004B4864" w:rsidRDefault="004B4864" w:rsidP="004B4864">
      <w:pPr>
        <w:pStyle w:val="ListParagraph"/>
      </w:pPr>
      <w:r>
        <w:t>- Đánh dấu các trích dẫn phương châm đại học (quote) và trích dẫn (citation) với các yếu tố thích hợp.</w:t>
      </w:r>
    </w:p>
    <w:p w14:paraId="5C9611E5" w14:textId="21115935" w:rsidR="004B4864" w:rsidRDefault="00363A4B" w:rsidP="002446F2">
      <w:pPr>
        <w:pStyle w:val="ListParagraph"/>
      </w:pPr>
      <w:r w:rsidRPr="00363A4B">
        <w:lastRenderedPageBreak/>
        <w:drawing>
          <wp:inline distT="0" distB="0" distL="0" distR="0" wp14:anchorId="3197F862" wp14:editId="2B4CC6F1">
            <wp:extent cx="6032500" cy="1906397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203" cy="19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C4BD" w14:textId="24744EED" w:rsidR="00A20A60" w:rsidRPr="002446F2" w:rsidRDefault="00A20A60" w:rsidP="002446F2">
      <w:pPr>
        <w:pStyle w:val="ListParagraph"/>
      </w:pPr>
      <w:r w:rsidRPr="00A20A60">
        <w:rPr>
          <w:noProof/>
        </w:rPr>
        <w:drawing>
          <wp:inline distT="0" distB="0" distL="0" distR="0" wp14:anchorId="1D04A40E" wp14:editId="25DCBFAA">
            <wp:extent cx="6045200" cy="1245817"/>
            <wp:effectExtent l="0" t="0" r="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7202" cy="1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6E1" w14:textId="77777777" w:rsidR="005133B1" w:rsidRDefault="005133B1">
      <w:pPr>
        <w:rPr>
          <w:b/>
          <w:bCs/>
          <w:color w:val="0072C6" w:themeColor="accent1"/>
        </w:rPr>
      </w:pPr>
      <w:r>
        <w:rPr>
          <w:b/>
          <w:bCs/>
          <w:color w:val="0072C6" w:themeColor="accent1"/>
        </w:rPr>
        <w:br w:type="page"/>
      </w:r>
    </w:p>
    <w:p w14:paraId="531F1500" w14:textId="2D5BDD7E" w:rsidR="004B4864" w:rsidRDefault="005133B1" w:rsidP="00FA5E51">
      <w:pPr>
        <w:pStyle w:val="ListParagraph"/>
        <w:rPr>
          <w:b/>
          <w:bCs/>
          <w:color w:val="0072C6" w:themeColor="accent1"/>
        </w:rPr>
      </w:pPr>
      <w:r w:rsidRPr="005133B1">
        <w:rPr>
          <w:b/>
          <w:bCs/>
          <w:noProof/>
          <w:color w:val="0072C6" w:themeColor="accent1"/>
        </w:rPr>
        <w:lastRenderedPageBreak/>
        <w:drawing>
          <wp:anchor distT="0" distB="0" distL="114300" distR="114300" simplePos="0" relativeHeight="251658240" behindDoc="0" locked="0" layoutInCell="1" allowOverlap="1" wp14:anchorId="3556E5EB" wp14:editId="77073EDD">
            <wp:simplePos x="0" y="0"/>
            <wp:positionH relativeFrom="column">
              <wp:posOffset>604520</wp:posOffset>
            </wp:positionH>
            <wp:positionV relativeFrom="paragraph">
              <wp:posOffset>241300</wp:posOffset>
            </wp:positionV>
            <wp:extent cx="5594350" cy="8128000"/>
            <wp:effectExtent l="0" t="0" r="6350" b="635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64" w:rsidRPr="002446F2">
        <w:rPr>
          <w:b/>
          <w:bCs/>
          <w:color w:val="0072C6" w:themeColor="accent1"/>
        </w:rPr>
        <w:t xml:space="preserve">Kết quả thực hiện: </w:t>
      </w:r>
    </w:p>
    <w:p w14:paraId="235577FE" w14:textId="5E243040" w:rsidR="002446F2" w:rsidRPr="005133B1" w:rsidRDefault="002446F2" w:rsidP="005133B1">
      <w:pPr>
        <w:pStyle w:val="ListParagraph"/>
        <w:rPr>
          <w:b/>
          <w:bCs/>
          <w:color w:val="0072C6" w:themeColor="accent1"/>
        </w:rPr>
      </w:pPr>
      <w:r w:rsidRPr="005133B1">
        <w:rPr>
          <w:b/>
          <w:bCs/>
          <w:color w:val="0072C6" w:themeColor="accent1"/>
        </w:rPr>
        <w:lastRenderedPageBreak/>
        <w:t xml:space="preserve">Kết quả kiểm tra với </w:t>
      </w:r>
      <w:hyperlink r:id="rId20" w:anchor="textarea" w:history="1">
        <w:r w:rsidRPr="005133B1">
          <w:rPr>
            <w:rStyle w:val="Hyperlink"/>
            <w:b/>
            <w:bCs/>
            <w:color w:val="0072C6" w:themeColor="accent1"/>
          </w:rPr>
          <w:t>Showing results for contents of text-input area - Nu Html Checker (w3.org)</w:t>
        </w:r>
      </w:hyperlink>
    </w:p>
    <w:p w14:paraId="716F8B03" w14:textId="5BB6DCF3" w:rsidR="002446F2" w:rsidRDefault="002446F2" w:rsidP="002446F2">
      <w:pPr>
        <w:pStyle w:val="ListParagraph"/>
      </w:pPr>
      <w:r w:rsidRPr="002446F2">
        <w:rPr>
          <w:noProof/>
        </w:rPr>
        <w:drawing>
          <wp:inline distT="0" distB="0" distL="0" distR="0" wp14:anchorId="0D656B43" wp14:editId="08802596">
            <wp:extent cx="6032500" cy="1848574"/>
            <wp:effectExtent l="0" t="0" r="6350" b="0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9725" cy="185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E691" w14:textId="77777777" w:rsidR="00B26C8E" w:rsidRDefault="00B26C8E">
      <w:pPr>
        <w:rPr>
          <w:highlight w:val="lightGray"/>
        </w:rPr>
      </w:pPr>
      <w:r>
        <w:rPr>
          <w:highlight w:val="lightGray"/>
        </w:rPr>
        <w:br w:type="page"/>
      </w:r>
    </w:p>
    <w:p w14:paraId="5B080259" w14:textId="56C4366B" w:rsidR="00FA5E51" w:rsidRPr="008D7CEA" w:rsidRDefault="00FA5E51" w:rsidP="008D7CEA">
      <w:pPr>
        <w:pStyle w:val="Heading3"/>
        <w:numPr>
          <w:ilvl w:val="0"/>
          <w:numId w:val="24"/>
        </w:numPr>
        <w:rPr>
          <w:rFonts w:asciiTheme="minorHAnsi" w:hAnsiTheme="minorHAnsi" w:cstheme="minorHAnsi"/>
          <w:b/>
          <w:bCs/>
          <w:sz w:val="32"/>
          <w:szCs w:val="22"/>
        </w:rPr>
      </w:pPr>
      <w:r w:rsidRPr="008D7CEA">
        <w:rPr>
          <w:rFonts w:asciiTheme="minorHAnsi" w:hAnsiTheme="minorHAnsi" w:cstheme="minorHAnsi"/>
          <w:b/>
          <w:bCs/>
          <w:sz w:val="32"/>
          <w:szCs w:val="22"/>
        </w:rPr>
        <w:lastRenderedPageBreak/>
        <w:t>Cấu trúc một trang web</w:t>
      </w:r>
    </w:p>
    <w:p w14:paraId="431CD21B" w14:textId="77777777" w:rsidR="00B26C8E" w:rsidRDefault="00B26C8E" w:rsidP="00B26C8E">
      <w:pPr>
        <w:pStyle w:val="ListParagraph"/>
        <w:rPr>
          <w:b/>
          <w:bCs/>
        </w:rPr>
      </w:pPr>
      <w:r w:rsidRPr="002446F2">
        <w:rPr>
          <w:b/>
          <w:bCs/>
          <w:color w:val="0072C6" w:themeColor="accent1"/>
        </w:rPr>
        <w:t xml:space="preserve">Công cụ hỗ trợ: </w:t>
      </w:r>
      <w:r>
        <w:rPr>
          <w:b/>
          <w:bCs/>
        </w:rPr>
        <w:t>Visual Studio Code</w:t>
      </w:r>
    </w:p>
    <w:p w14:paraId="740A4B7C" w14:textId="75C6ED32" w:rsidR="00B26C8E" w:rsidRPr="00B26C8E" w:rsidRDefault="00B26C8E" w:rsidP="00B26C8E">
      <w:pPr>
        <w:pStyle w:val="ListParagraph"/>
        <w:rPr>
          <w:b/>
          <w:bCs/>
          <w:color w:val="0072C6" w:themeColor="accent1"/>
        </w:rPr>
      </w:pPr>
      <w:r w:rsidRPr="002446F2">
        <w:rPr>
          <w:b/>
          <w:bCs/>
          <w:color w:val="0072C6" w:themeColor="accent1"/>
        </w:rPr>
        <w:t>Nội dung thực hiện:</w:t>
      </w:r>
    </w:p>
    <w:p w14:paraId="50EC4AF0" w14:textId="4382C680" w:rsidR="00707F3E" w:rsidRDefault="00707F3E" w:rsidP="00B26C8E">
      <w:pPr>
        <w:pStyle w:val="ListParagraph"/>
        <w:ind w:firstLine="360"/>
      </w:pPr>
      <w:r>
        <w:t>Các thẻ thêm vào:</w:t>
      </w:r>
    </w:p>
    <w:p w14:paraId="0B060494" w14:textId="642E1740" w:rsidR="00707F3E" w:rsidRDefault="00707F3E" w:rsidP="00707F3E">
      <w:pPr>
        <w:pStyle w:val="ListParagraph"/>
        <w:numPr>
          <w:ilvl w:val="1"/>
          <w:numId w:val="21"/>
        </w:numPr>
      </w:pPr>
      <w:r>
        <w:t>Thẻ tiêu đề: header</w:t>
      </w:r>
    </w:p>
    <w:p w14:paraId="18AE7A42" w14:textId="7093661C" w:rsidR="00707F3E" w:rsidRDefault="00707F3E" w:rsidP="00707F3E">
      <w:pPr>
        <w:pStyle w:val="ListParagraph"/>
        <w:numPr>
          <w:ilvl w:val="1"/>
          <w:numId w:val="21"/>
        </w:numPr>
      </w:pPr>
      <w:r>
        <w:t>Thẻ thanh điều hướng: nav</w:t>
      </w:r>
    </w:p>
    <w:p w14:paraId="4548E3B5" w14:textId="1F92C1A9" w:rsidR="00B26C8E" w:rsidRDefault="00707F3E" w:rsidP="00B26C8E">
      <w:pPr>
        <w:pStyle w:val="ListParagraph"/>
      </w:pPr>
      <w:r w:rsidRPr="00707F3E">
        <w:rPr>
          <w:noProof/>
        </w:rPr>
        <w:drawing>
          <wp:inline distT="0" distB="0" distL="0" distR="0" wp14:anchorId="13BDF870" wp14:editId="0DEE61E7">
            <wp:extent cx="6013450" cy="360607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8207" cy="36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4357" w14:textId="4A8808D5" w:rsidR="00167577" w:rsidRDefault="00167577" w:rsidP="00B26C8E">
      <w:pPr>
        <w:pStyle w:val="ListParagraph"/>
      </w:pPr>
      <w:r w:rsidRPr="00167577">
        <w:rPr>
          <w:noProof/>
        </w:rPr>
        <w:drawing>
          <wp:inline distT="0" distB="0" distL="0" distR="0" wp14:anchorId="5FC7BF33" wp14:editId="6A7999BB">
            <wp:extent cx="6032500" cy="132226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8531" cy="13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E84F" w14:textId="1C996F20" w:rsidR="00707F3E" w:rsidRDefault="00707F3E" w:rsidP="00B26C8E">
      <w:pPr>
        <w:pStyle w:val="ListParagraph"/>
        <w:ind w:firstLine="360"/>
      </w:pPr>
      <w:r>
        <w:t>Các thẻ đã thêm vào:</w:t>
      </w:r>
    </w:p>
    <w:p w14:paraId="672AD1C0" w14:textId="29387D1C" w:rsidR="00707F3E" w:rsidRDefault="00707F3E" w:rsidP="00707F3E">
      <w:pPr>
        <w:pStyle w:val="ListParagraph"/>
        <w:numPr>
          <w:ilvl w:val="1"/>
          <w:numId w:val="21"/>
        </w:numPr>
      </w:pPr>
      <w:r>
        <w:t>Thẻ nội dung chính: main</w:t>
      </w:r>
    </w:p>
    <w:p w14:paraId="772460ED" w14:textId="4E55C20B" w:rsidR="00707F3E" w:rsidRDefault="00707F3E" w:rsidP="00707F3E">
      <w:pPr>
        <w:pStyle w:val="ListParagraph"/>
        <w:numPr>
          <w:ilvl w:val="1"/>
          <w:numId w:val="21"/>
        </w:numPr>
      </w:pPr>
      <w:r>
        <w:t>Thẻ article và thẻ aside</w:t>
      </w:r>
    </w:p>
    <w:p w14:paraId="4C871C78" w14:textId="560B8482" w:rsidR="00707F3E" w:rsidRDefault="00707F3E" w:rsidP="002446F2">
      <w:pPr>
        <w:pStyle w:val="ListParagraph"/>
      </w:pPr>
      <w:r w:rsidRPr="00707F3E">
        <w:rPr>
          <w:noProof/>
        </w:rPr>
        <w:lastRenderedPageBreak/>
        <w:drawing>
          <wp:inline distT="0" distB="0" distL="0" distR="0" wp14:anchorId="015444C1" wp14:editId="7B7C8295">
            <wp:extent cx="6032500" cy="3026871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02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4672" w14:textId="1229758B" w:rsidR="00167577" w:rsidRDefault="00167577" w:rsidP="002446F2">
      <w:pPr>
        <w:pStyle w:val="ListParagraph"/>
      </w:pPr>
      <w:r w:rsidRPr="00167577">
        <w:rPr>
          <w:noProof/>
        </w:rPr>
        <w:drawing>
          <wp:inline distT="0" distB="0" distL="0" distR="0" wp14:anchorId="5B8F11F6" wp14:editId="7C82F1B6">
            <wp:extent cx="6032500" cy="2471059"/>
            <wp:effectExtent l="0" t="0" r="635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5948" cy="24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6194" w14:textId="77D37AB1" w:rsidR="00707F3E" w:rsidRDefault="00707F3E" w:rsidP="00B26C8E">
      <w:pPr>
        <w:pStyle w:val="ListParagraph"/>
        <w:ind w:firstLine="360"/>
      </w:pPr>
      <w:r>
        <w:t>Các thẻ đã thêm vào:</w:t>
      </w:r>
    </w:p>
    <w:p w14:paraId="0716CD1E" w14:textId="02B0F1D9" w:rsidR="00707F3E" w:rsidRDefault="00707F3E" w:rsidP="00707F3E">
      <w:pPr>
        <w:pStyle w:val="ListParagraph"/>
        <w:numPr>
          <w:ilvl w:val="1"/>
          <w:numId w:val="21"/>
        </w:numPr>
      </w:pPr>
      <w:r>
        <w:t>Thẻ chân trang: footer</w:t>
      </w:r>
    </w:p>
    <w:p w14:paraId="26FCAB5B" w14:textId="467FDB90" w:rsidR="00707F3E" w:rsidRDefault="00707F3E" w:rsidP="002446F2">
      <w:pPr>
        <w:pStyle w:val="ListParagraph"/>
      </w:pPr>
      <w:r w:rsidRPr="00707F3E">
        <w:rPr>
          <w:noProof/>
        </w:rPr>
        <w:drawing>
          <wp:inline distT="0" distB="0" distL="0" distR="0" wp14:anchorId="3B819AB2" wp14:editId="36F65078">
            <wp:extent cx="6051550" cy="122522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3871" cy="12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F450" w14:textId="5CF16A47" w:rsidR="00167577" w:rsidRPr="00167577" w:rsidRDefault="00167577" w:rsidP="002446F2">
      <w:pPr>
        <w:pStyle w:val="ListParagraph"/>
      </w:pPr>
      <w:r w:rsidRPr="00167577">
        <w:rPr>
          <w:noProof/>
        </w:rPr>
        <w:drawing>
          <wp:inline distT="0" distB="0" distL="0" distR="0" wp14:anchorId="3486FE6F" wp14:editId="2CA2BD06">
            <wp:extent cx="6070600" cy="791482"/>
            <wp:effectExtent l="0" t="0" r="635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4712" cy="7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E489" w14:textId="06BB1DA8" w:rsidR="00B26C8E" w:rsidRPr="00B26C8E" w:rsidRDefault="00B26C8E" w:rsidP="002446F2">
      <w:pPr>
        <w:pStyle w:val="ListParagraph"/>
        <w:rPr>
          <w:b/>
          <w:bCs/>
          <w:color w:val="0072C6" w:themeColor="accent1"/>
        </w:rPr>
      </w:pPr>
      <w:r w:rsidRPr="00B26C8E">
        <w:rPr>
          <w:b/>
          <w:bCs/>
          <w:color w:val="0072C6" w:themeColor="accent1"/>
        </w:rPr>
        <w:lastRenderedPageBreak/>
        <w:t>Kết quả thực hiện:</w:t>
      </w:r>
    </w:p>
    <w:p w14:paraId="7C4AD37B" w14:textId="7253C9A3" w:rsidR="00B26C8E" w:rsidRDefault="00B26C8E" w:rsidP="00B26C8E">
      <w:pPr>
        <w:pStyle w:val="ListParagraph"/>
        <w:jc w:val="center"/>
      </w:pPr>
      <w:r w:rsidRPr="00B26C8E">
        <w:rPr>
          <w:noProof/>
        </w:rPr>
        <w:drawing>
          <wp:inline distT="0" distB="0" distL="0" distR="0" wp14:anchorId="022C2FD9" wp14:editId="32EFE42B">
            <wp:extent cx="5930900" cy="3182407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4076" cy="319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569F" w14:textId="0D213C44" w:rsidR="00B26C8E" w:rsidRPr="00B26C8E" w:rsidRDefault="00B26C8E" w:rsidP="00B26C8E">
      <w:pPr>
        <w:pStyle w:val="ListParagraph"/>
        <w:rPr>
          <w:b/>
          <w:bCs/>
          <w:color w:val="0072C6" w:themeColor="accent1"/>
        </w:rPr>
      </w:pPr>
      <w:r w:rsidRPr="002446F2">
        <w:rPr>
          <w:b/>
          <w:bCs/>
          <w:color w:val="0072C6" w:themeColor="accent1"/>
        </w:rPr>
        <w:t xml:space="preserve">Kết quả kiểm tra với </w:t>
      </w:r>
      <w:hyperlink r:id="rId29" w:anchor="textarea" w:history="1">
        <w:r w:rsidRPr="002446F2">
          <w:rPr>
            <w:rStyle w:val="Hyperlink"/>
            <w:b/>
            <w:bCs/>
            <w:color w:val="0072C6" w:themeColor="accent1"/>
          </w:rPr>
          <w:t>Showing results for contents of text-input area - Nu Html Checker (w3.org)</w:t>
        </w:r>
      </w:hyperlink>
    </w:p>
    <w:p w14:paraId="657E4224" w14:textId="3CA9F8E9" w:rsidR="00B26C8E" w:rsidRDefault="00B26C8E" w:rsidP="002446F2">
      <w:pPr>
        <w:pStyle w:val="ListParagraph"/>
      </w:pPr>
      <w:r w:rsidRPr="00B26C8E">
        <w:rPr>
          <w:noProof/>
        </w:rPr>
        <w:drawing>
          <wp:inline distT="0" distB="0" distL="0" distR="0" wp14:anchorId="48C724A8" wp14:editId="6BC9816F">
            <wp:extent cx="6067226" cy="250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5338" cy="25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18D3" w14:textId="31FD56EE" w:rsidR="008D7CEA" w:rsidRDefault="008D7CEA" w:rsidP="008D7CEA">
      <w:pPr>
        <w:pStyle w:val="Heading3"/>
        <w:numPr>
          <w:ilvl w:val="0"/>
          <w:numId w:val="24"/>
        </w:numPr>
        <w:rPr>
          <w:rFonts w:asciiTheme="minorHAnsi" w:hAnsiTheme="minorHAnsi" w:cstheme="minorHAnsi"/>
          <w:b/>
          <w:bCs/>
          <w:sz w:val="32"/>
          <w:szCs w:val="22"/>
        </w:rPr>
      </w:pPr>
      <w:r w:rsidRPr="008D7CEA">
        <w:rPr>
          <w:rFonts w:asciiTheme="minorHAnsi" w:hAnsiTheme="minorHAnsi" w:cstheme="minorHAnsi"/>
          <w:b/>
          <w:bCs/>
          <w:sz w:val="32"/>
          <w:szCs w:val="22"/>
        </w:rPr>
        <w:t>Phụ lục</w:t>
      </w:r>
    </w:p>
    <w:p w14:paraId="5EFCA42D" w14:textId="3C83880A" w:rsidR="008108EA" w:rsidRPr="008108EA" w:rsidRDefault="008108EA" w:rsidP="008108EA">
      <w:pPr>
        <w:pStyle w:val="ListParagraph"/>
        <w:numPr>
          <w:ilvl w:val="1"/>
          <w:numId w:val="21"/>
        </w:numPr>
      </w:pPr>
      <w:r w:rsidRPr="008108EA">
        <w:rPr>
          <w:b/>
          <w:bCs/>
        </w:rPr>
        <w:t>Github</w:t>
      </w:r>
      <w:r>
        <w:t xml:space="preserve">: </w:t>
      </w:r>
      <w:hyperlink r:id="rId31" w:history="1">
        <w:r w:rsidRPr="008108EA">
          <w:rPr>
            <w:rStyle w:val="Hyperlink"/>
          </w:rPr>
          <w:t>pzcuong/IE104-Internet-and-web-technology: IE104 - Internet và công nghệ Web (github.com)</w:t>
        </w:r>
      </w:hyperlink>
    </w:p>
    <w:p w14:paraId="78103ECE" w14:textId="1788951C" w:rsidR="00B26C8E" w:rsidRPr="00B26C8E" w:rsidRDefault="00B26C8E" w:rsidP="00B26C8E">
      <w:pPr>
        <w:pStyle w:val="ListParagraph"/>
        <w:jc w:val="center"/>
        <w:rPr>
          <w:b/>
          <w:bCs/>
        </w:rPr>
      </w:pPr>
      <w:r w:rsidRPr="00B26C8E">
        <w:rPr>
          <w:b/>
          <w:bCs/>
        </w:rPr>
        <w:t>HẾT</w:t>
      </w:r>
    </w:p>
    <w:sectPr w:rsidR="00B26C8E" w:rsidRPr="00B26C8E" w:rsidSect="002446F2">
      <w:headerReference w:type="default" r:id="rId32"/>
      <w:footerReference w:type="default" r:id="rId33"/>
      <w:footerReference w:type="first" r:id="rId34"/>
      <w:pgSz w:w="12240" w:h="15840"/>
      <w:pgMar w:top="1170" w:right="1008" w:bottom="1440" w:left="1008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C959B" w14:textId="77777777" w:rsidR="005470A9" w:rsidRDefault="005470A9">
      <w:pPr>
        <w:spacing w:before="0" w:after="0" w:line="240" w:lineRule="auto"/>
      </w:pPr>
      <w:r>
        <w:separator/>
      </w:r>
    </w:p>
    <w:p w14:paraId="14542065" w14:textId="77777777" w:rsidR="005470A9" w:rsidRDefault="005470A9"/>
  </w:endnote>
  <w:endnote w:type="continuationSeparator" w:id="0">
    <w:p w14:paraId="0A58C200" w14:textId="77777777" w:rsidR="005470A9" w:rsidRDefault="005470A9">
      <w:pPr>
        <w:spacing w:before="0" w:after="0" w:line="240" w:lineRule="auto"/>
      </w:pPr>
      <w:r>
        <w:continuationSeparator/>
      </w:r>
    </w:p>
    <w:p w14:paraId="0A172D2E" w14:textId="77777777" w:rsidR="005470A9" w:rsidRDefault="005470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0DCD25" w14:textId="7B913A7A" w:rsidR="00D4304F" w:rsidRDefault="002446F2">
        <w:pPr>
          <w:pStyle w:val="Footer"/>
        </w:pPr>
        <w:r>
          <w:t>20521150 – Phạm Quốc Cường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 w:rsidR="00A20A60">
          <w:t xml:space="preserve">       </w:t>
        </w:r>
        <w:r w:rsidR="00D651B9">
          <w:fldChar w:fldCharType="begin"/>
        </w:r>
        <w:r w:rsidR="00D651B9">
          <w:instrText xml:space="preserve"> PAGE   \* MERGEFORMAT </w:instrText>
        </w:r>
        <w:r w:rsidR="00D651B9">
          <w:fldChar w:fldCharType="separate"/>
        </w:r>
        <w:r w:rsidR="009F5E2B">
          <w:rPr>
            <w:noProof/>
          </w:rPr>
          <w:t>2</w:t>
        </w:r>
        <w:r w:rsidR="00D651B9"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EBD0F" w14:textId="77777777" w:rsidR="00D4304F" w:rsidRDefault="00000000">
    <w:pPr>
      <w:pStyle w:val="Footer"/>
    </w:pPr>
    <w:sdt>
      <w:sdtPr>
        <w:alias w:val="Address | City, St Zip Code:"/>
        <w:tag w:val="Address | City, St Zip Code:"/>
        <w:id w:val="7803617"/>
        <w:temporary/>
        <w:showingPlcHdr/>
        <w15:appearance w15:val="hidden"/>
      </w:sdtPr>
      <w:sdtContent>
        <w:r w:rsidR="00EC5313">
          <w:t>Address | City, St Zip Code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CC391" w14:textId="77777777" w:rsidR="005470A9" w:rsidRDefault="005470A9">
      <w:pPr>
        <w:spacing w:before="0" w:after="0" w:line="240" w:lineRule="auto"/>
      </w:pPr>
      <w:r>
        <w:separator/>
      </w:r>
    </w:p>
    <w:p w14:paraId="3B979088" w14:textId="77777777" w:rsidR="005470A9" w:rsidRDefault="005470A9"/>
  </w:footnote>
  <w:footnote w:type="continuationSeparator" w:id="0">
    <w:p w14:paraId="0174C182" w14:textId="77777777" w:rsidR="005470A9" w:rsidRDefault="005470A9">
      <w:pPr>
        <w:spacing w:before="0" w:after="0" w:line="240" w:lineRule="auto"/>
      </w:pPr>
      <w:r>
        <w:continuationSeparator/>
      </w:r>
    </w:p>
    <w:p w14:paraId="77303958" w14:textId="77777777" w:rsidR="005470A9" w:rsidRDefault="005470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82E59" w14:textId="3DD09821" w:rsidR="002446F2" w:rsidRDefault="002446F2">
    <w:pPr>
      <w:pStyle w:val="Header"/>
    </w:pPr>
    <w:r>
      <w:t>IE104</w:t>
    </w:r>
    <w:r w:rsidR="008D7CEA">
      <w:t>.N13.CNCL</w:t>
    </w:r>
    <w:r>
      <w:t xml:space="preserve"> – Internet và công nghệ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0429F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773DC"/>
    <w:multiLevelType w:val="hybridMultilevel"/>
    <w:tmpl w:val="17BA9B44"/>
    <w:lvl w:ilvl="0" w:tplc="CB261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E92C69"/>
    <w:multiLevelType w:val="hybridMultilevel"/>
    <w:tmpl w:val="E77660E4"/>
    <w:lvl w:ilvl="0" w:tplc="CB261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E3607D"/>
    <w:multiLevelType w:val="hybridMultilevel"/>
    <w:tmpl w:val="2F286FF8"/>
    <w:lvl w:ilvl="0" w:tplc="CB261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60C362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8D2712"/>
    <w:multiLevelType w:val="hybridMultilevel"/>
    <w:tmpl w:val="4CCCA66A"/>
    <w:lvl w:ilvl="0" w:tplc="A9B03E04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706ED1"/>
    <w:multiLevelType w:val="hybridMultilevel"/>
    <w:tmpl w:val="8C1EC4FA"/>
    <w:lvl w:ilvl="0" w:tplc="A9B03E04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54093281">
    <w:abstractNumId w:val="9"/>
  </w:num>
  <w:num w:numId="2" w16cid:durableId="2002655289">
    <w:abstractNumId w:val="14"/>
  </w:num>
  <w:num w:numId="3" w16cid:durableId="1772503391">
    <w:abstractNumId w:val="8"/>
  </w:num>
  <w:num w:numId="4" w16cid:durableId="1846896170">
    <w:abstractNumId w:val="16"/>
  </w:num>
  <w:num w:numId="5" w16cid:durableId="683243377">
    <w:abstractNumId w:val="15"/>
  </w:num>
  <w:num w:numId="6" w16cid:durableId="1499614143">
    <w:abstractNumId w:val="17"/>
  </w:num>
  <w:num w:numId="7" w16cid:durableId="1108424927">
    <w:abstractNumId w:val="10"/>
  </w:num>
  <w:num w:numId="8" w16cid:durableId="1725325476">
    <w:abstractNumId w:val="22"/>
  </w:num>
  <w:num w:numId="9" w16cid:durableId="738655">
    <w:abstractNumId w:val="11"/>
  </w:num>
  <w:num w:numId="10" w16cid:durableId="1183130388">
    <w:abstractNumId w:val="13"/>
  </w:num>
  <w:num w:numId="11" w16cid:durableId="591665216">
    <w:abstractNumId w:val="12"/>
  </w:num>
  <w:num w:numId="12" w16cid:durableId="1066338650">
    <w:abstractNumId w:val="7"/>
  </w:num>
  <w:num w:numId="13" w16cid:durableId="1931238328">
    <w:abstractNumId w:val="6"/>
  </w:num>
  <w:num w:numId="14" w16cid:durableId="330719552">
    <w:abstractNumId w:val="5"/>
  </w:num>
  <w:num w:numId="15" w16cid:durableId="1338536586">
    <w:abstractNumId w:val="4"/>
  </w:num>
  <w:num w:numId="16" w16cid:durableId="1524899956">
    <w:abstractNumId w:val="3"/>
  </w:num>
  <w:num w:numId="17" w16cid:durableId="1611863115">
    <w:abstractNumId w:val="2"/>
  </w:num>
  <w:num w:numId="18" w16cid:durableId="1329796564">
    <w:abstractNumId w:val="1"/>
  </w:num>
  <w:num w:numId="19" w16cid:durableId="168718757">
    <w:abstractNumId w:val="0"/>
  </w:num>
  <w:num w:numId="20" w16cid:durableId="1805850924">
    <w:abstractNumId w:val="22"/>
  </w:num>
  <w:num w:numId="21" w16cid:durableId="865413354">
    <w:abstractNumId w:val="20"/>
  </w:num>
  <w:num w:numId="22" w16cid:durableId="590503447">
    <w:abstractNumId w:val="23"/>
  </w:num>
  <w:num w:numId="23" w16cid:durableId="496043767">
    <w:abstractNumId w:val="21"/>
  </w:num>
  <w:num w:numId="24" w16cid:durableId="1935168743">
    <w:abstractNumId w:val="19"/>
  </w:num>
  <w:num w:numId="25" w16cid:durableId="1140330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69"/>
    <w:rsid w:val="0000795A"/>
    <w:rsid w:val="00167577"/>
    <w:rsid w:val="00227DF5"/>
    <w:rsid w:val="002446F2"/>
    <w:rsid w:val="002D22E0"/>
    <w:rsid w:val="003008EC"/>
    <w:rsid w:val="00301548"/>
    <w:rsid w:val="003112E5"/>
    <w:rsid w:val="00363A4B"/>
    <w:rsid w:val="004B4864"/>
    <w:rsid w:val="005133B1"/>
    <w:rsid w:val="005470A9"/>
    <w:rsid w:val="00707F3E"/>
    <w:rsid w:val="0075279C"/>
    <w:rsid w:val="00764690"/>
    <w:rsid w:val="008108EA"/>
    <w:rsid w:val="008D7CEA"/>
    <w:rsid w:val="009F5E2B"/>
    <w:rsid w:val="00A20A60"/>
    <w:rsid w:val="00A74823"/>
    <w:rsid w:val="00B26C8E"/>
    <w:rsid w:val="00B66C9F"/>
    <w:rsid w:val="00B71C13"/>
    <w:rsid w:val="00C10869"/>
    <w:rsid w:val="00C52FC2"/>
    <w:rsid w:val="00D4304F"/>
    <w:rsid w:val="00D651B9"/>
    <w:rsid w:val="00E35203"/>
    <w:rsid w:val="00E53907"/>
    <w:rsid w:val="00E5395C"/>
    <w:rsid w:val="00EC0F68"/>
    <w:rsid w:val="00EC5313"/>
    <w:rsid w:val="00EE77B8"/>
    <w:rsid w:val="00F52534"/>
    <w:rsid w:val="00FA5E51"/>
    <w:rsid w:val="00FB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8EAEF7E"/>
  <w15:chartTrackingRefBased/>
  <w15:docId w15:val="{36AF5DAC-9614-4161-80FA-31FC8015B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313"/>
    <w:rPr>
      <w:color w:val="595959" w:themeColor="text1" w:themeTint="A6"/>
    </w:rPr>
  </w:style>
  <w:style w:type="paragraph" w:styleId="Heading1">
    <w:name w:val="heading 1"/>
    <w:basedOn w:val="Normal"/>
    <w:link w:val="Heading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sid w:val="00EC0F68"/>
    <w:rPr>
      <w:color w:val="595959" w:themeColor="text1" w:themeTint="A6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B431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3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0F68"/>
    <w:rPr>
      <w:color w:val="595959" w:themeColor="text1" w:themeTint="A6"/>
      <w:sz w:val="22"/>
      <w:szCs w:val="16"/>
    </w:rPr>
  </w:style>
  <w:style w:type="paragraph" w:styleId="ListParagraph">
    <w:name w:val="List Paragraph"/>
    <w:basedOn w:val="Normal"/>
    <w:uiPriority w:val="34"/>
    <w:unhideWhenUsed/>
    <w:qFormat/>
    <w:rsid w:val="00FA5E51"/>
    <w:pPr>
      <w:ind w:left="720"/>
      <w:contextualSpacing/>
      <w:jc w:val="both"/>
    </w:pPr>
  </w:style>
  <w:style w:type="character" w:styleId="Hyperlink">
    <w:name w:val="Hyperlink"/>
    <w:basedOn w:val="DefaultParagraphFont"/>
    <w:uiPriority w:val="99"/>
    <w:unhideWhenUsed/>
    <w:rsid w:val="002446F2"/>
    <w:rPr>
      <w:color w:val="0072C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6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33B1"/>
    <w:rPr>
      <w:color w:val="7949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validator.w3.org/nu/" TargetMode="External"/><Relationship Id="rId29" Type="http://schemas.openxmlformats.org/officeDocument/2006/relationships/hyperlink" Target="https://validator.w3.org/n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pzcuong/IE104-Internet-and-web-technology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Business%20paper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paper.dotx</Template>
  <TotalTime>85</TotalTime>
  <Pages>11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Phạm Quốc Cường</cp:lastModifiedBy>
  <cp:revision>3</cp:revision>
  <dcterms:created xsi:type="dcterms:W3CDTF">2022-09-18T08:30:00Z</dcterms:created>
  <dcterms:modified xsi:type="dcterms:W3CDTF">2022-09-21T13:11:00Z</dcterms:modified>
</cp:coreProperties>
</file>